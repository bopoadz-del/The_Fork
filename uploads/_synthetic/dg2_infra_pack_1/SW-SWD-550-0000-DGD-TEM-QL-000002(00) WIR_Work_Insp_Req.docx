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7F8C8" w14:textId="77777777" w:rsidR="004B673A" w:rsidRPr="002E6643" w:rsidRDefault="004B673A" w:rsidP="004B673A">
      <w:pPr>
        <w:spacing w:after="0" w:line="240" w:lineRule="auto"/>
        <w:rPr>
          <w:rFonts w:ascii="Century Gothic" w:hAnsi="Century Gothic"/>
          <w:color w:val="BD7355"/>
          <w:sz w:val="44"/>
          <w:szCs w:val="44"/>
          <w:lang w:val="en-GB"/>
        </w:rPr>
      </w:pPr>
      <w:r w:rsidRPr="004B673A">
        <w:rPr>
          <w:rFonts w:ascii="Century Gothic" w:hAnsi="Century Gothic"/>
          <w:color w:val="BE9E7E" w:themeColor="accent2"/>
          <w:sz w:val="44"/>
          <w:szCs w:val="44"/>
          <w:lang w:val="en-GB"/>
        </w:rPr>
        <w:t>(</w:t>
      </w:r>
      <w:r w:rsidRPr="002E6643">
        <w:rPr>
          <w:rFonts w:ascii="Century Gothic" w:hAnsi="Century Gothic"/>
          <w:color w:val="BD7355"/>
          <w:sz w:val="44"/>
          <w:szCs w:val="44"/>
          <w:lang w:val="en-GB"/>
        </w:rPr>
        <w:t>WIR) Work Inspection Request</w:t>
      </w:r>
    </w:p>
    <w:p w14:paraId="07BFD6DE" w14:textId="1919E1A5" w:rsidR="000A097F" w:rsidRPr="002E6643" w:rsidRDefault="004B673A" w:rsidP="00B80199">
      <w:pPr>
        <w:spacing w:after="40"/>
        <w:rPr>
          <w:rFonts w:ascii="Century Gothic" w:hAnsi="Century Gothic"/>
          <w:color w:val="BD7355"/>
          <w:sz w:val="30"/>
          <w:szCs w:val="30"/>
          <w:lang w:val="en-GB"/>
        </w:rPr>
      </w:pPr>
      <w:r w:rsidRPr="002E6643">
        <w:rPr>
          <w:rFonts w:ascii="Century Gothic" w:hAnsi="Century Gothic"/>
          <w:color w:val="BD7355"/>
          <w:sz w:val="30"/>
          <w:szCs w:val="30"/>
          <w:lang w:val="en-GB"/>
        </w:rPr>
        <w:t>Part 1 – Submit / Receive / Distribute</w:t>
      </w:r>
    </w:p>
    <w:tbl>
      <w:tblPr>
        <w:tblStyle w:val="TableGrid1"/>
        <w:tblW w:w="0" w:type="auto"/>
        <w:tblCellMar>
          <w:top w:w="45" w:type="dxa"/>
          <w:bottom w:w="45" w:type="dxa"/>
        </w:tblCellMar>
        <w:tblLook w:val="04A0" w:firstRow="1" w:lastRow="0" w:firstColumn="1" w:lastColumn="0" w:noHBand="0" w:noVBand="1"/>
      </w:tblPr>
      <w:tblGrid>
        <w:gridCol w:w="1985"/>
        <w:gridCol w:w="850"/>
        <w:gridCol w:w="7565"/>
      </w:tblGrid>
      <w:tr w:rsidR="004E5B10" w:rsidRPr="009C451A" w14:paraId="6379F043" w14:textId="77777777" w:rsidTr="004E5B10"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4BB1C22" w14:textId="77777777" w:rsidR="004E5B10" w:rsidRPr="00651CA4" w:rsidRDefault="004E5B10" w:rsidP="004E5B1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Employer</w:t>
            </w:r>
            <w:r w:rsidRPr="00651CA4">
              <w:rPr>
                <w:b/>
                <w:sz w:val="18"/>
                <w:szCs w:val="18"/>
                <w:lang w:val="en-GB"/>
              </w:rPr>
              <w:t>:</w:t>
            </w:r>
          </w:p>
        </w:tc>
        <w:tc>
          <w:tcPr>
            <w:tcW w:w="841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32F8A6" w14:textId="5376A97F" w:rsidR="004E5B10" w:rsidRPr="00651CA4" w:rsidRDefault="004E5B10" w:rsidP="004E5B10">
            <w:pPr>
              <w:rPr>
                <w:i/>
                <w:iCs/>
                <w:sz w:val="18"/>
                <w:szCs w:val="18"/>
                <w:lang w:val="en-GB"/>
              </w:rPr>
            </w:pPr>
            <w:r w:rsidRPr="00651CA4">
              <w:rPr>
                <w:sz w:val="18"/>
                <w:szCs w:val="18"/>
                <w:lang w:val="en-GB"/>
              </w:rPr>
              <w:t xml:space="preserve">Diriyah Gate </w:t>
            </w:r>
            <w:r w:rsidR="002E6643">
              <w:rPr>
                <w:sz w:val="18"/>
                <w:szCs w:val="18"/>
                <w:lang w:val="en-GB"/>
              </w:rPr>
              <w:t>Company Limited</w:t>
            </w:r>
            <w:r>
              <w:rPr>
                <w:sz w:val="18"/>
                <w:szCs w:val="18"/>
                <w:lang w:val="en-GB"/>
              </w:rPr>
              <w:t xml:space="preserve"> </w:t>
            </w:r>
          </w:p>
        </w:tc>
      </w:tr>
      <w:tr w:rsidR="004E5B10" w:rsidRPr="009C451A" w14:paraId="12102FD7" w14:textId="77777777" w:rsidTr="004E5B10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8033320" w14:textId="77777777" w:rsidR="004E5B10" w:rsidRPr="00651CA4" w:rsidRDefault="004E5B10" w:rsidP="004E5B10">
            <w:pPr>
              <w:rPr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Contractor</w:t>
            </w:r>
            <w:r w:rsidRPr="00651CA4">
              <w:rPr>
                <w:b/>
                <w:sz w:val="18"/>
                <w:szCs w:val="18"/>
                <w:lang w:val="en-GB"/>
              </w:rPr>
              <w:t>:</w:t>
            </w:r>
            <w:r w:rsidRPr="00651CA4">
              <w:rPr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8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24F9" w14:textId="77777777" w:rsidR="004E5B10" w:rsidRPr="00651CA4" w:rsidRDefault="004E5B10" w:rsidP="004E5B10">
            <w:pPr>
              <w:rPr>
                <w:i/>
                <w:iCs/>
                <w:sz w:val="18"/>
                <w:szCs w:val="18"/>
              </w:rPr>
            </w:pPr>
            <w:r w:rsidRPr="00651CA4">
              <w:rPr>
                <w:i/>
                <w:iCs/>
                <w:sz w:val="18"/>
                <w:szCs w:val="18"/>
                <w:lang w:val="en-GB"/>
              </w:rPr>
              <w:t>“Insert Contractor Name”</w:t>
            </w:r>
          </w:p>
        </w:tc>
      </w:tr>
      <w:tr w:rsidR="004E5B10" w:rsidRPr="009C451A" w14:paraId="4D455BF3" w14:textId="77777777" w:rsidTr="004E5B10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07F43F" w14:textId="77777777" w:rsidR="004E5B10" w:rsidRDefault="004E5B10" w:rsidP="004E5B10">
            <w:pPr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Sub-Contractor:</w:t>
            </w:r>
          </w:p>
        </w:tc>
        <w:tc>
          <w:tcPr>
            <w:tcW w:w="8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1BDA6" w14:textId="77777777" w:rsidR="004E5B10" w:rsidRPr="00651CA4" w:rsidRDefault="004E5B10" w:rsidP="004E5B10">
            <w:pPr>
              <w:rPr>
                <w:i/>
                <w:iCs/>
                <w:sz w:val="18"/>
                <w:szCs w:val="18"/>
                <w:lang w:val="en-GB"/>
              </w:rPr>
            </w:pPr>
            <w:r w:rsidRPr="00651CA4">
              <w:rPr>
                <w:i/>
                <w:iCs/>
                <w:sz w:val="18"/>
                <w:szCs w:val="18"/>
                <w:lang w:val="en-GB"/>
              </w:rPr>
              <w:t xml:space="preserve">“Insert </w:t>
            </w:r>
            <w:r>
              <w:rPr>
                <w:i/>
                <w:iCs/>
                <w:sz w:val="18"/>
                <w:szCs w:val="18"/>
                <w:lang w:val="en-GB"/>
              </w:rPr>
              <w:t>Sub-</w:t>
            </w:r>
            <w:r w:rsidRPr="00651CA4">
              <w:rPr>
                <w:i/>
                <w:iCs/>
                <w:sz w:val="18"/>
                <w:szCs w:val="18"/>
                <w:lang w:val="en-GB"/>
              </w:rPr>
              <w:t>Contractor Name”</w:t>
            </w:r>
            <w:r>
              <w:rPr>
                <w:i/>
                <w:iCs/>
                <w:sz w:val="18"/>
                <w:szCs w:val="18"/>
                <w:lang w:val="en-GB"/>
              </w:rPr>
              <w:t xml:space="preserve"> if applicable</w:t>
            </w:r>
          </w:p>
        </w:tc>
      </w:tr>
      <w:tr w:rsidR="004E5B10" w:rsidRPr="009C451A" w14:paraId="44DDFFEF" w14:textId="77777777" w:rsidTr="004E5B10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8E56086" w14:textId="77777777" w:rsidR="004E5B10" w:rsidRPr="00651CA4" w:rsidRDefault="004E5B10" w:rsidP="004E5B1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Project</w:t>
            </w:r>
            <w:r w:rsidRPr="00651CA4"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8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5006D" w14:textId="77777777" w:rsidR="004E5B10" w:rsidRPr="00651CA4" w:rsidRDefault="004E5B10" w:rsidP="004E5B10">
            <w:pPr>
              <w:rPr>
                <w:i/>
                <w:iCs/>
                <w:sz w:val="18"/>
                <w:szCs w:val="18"/>
                <w:lang w:val="en-GB"/>
              </w:rPr>
            </w:pPr>
            <w:r w:rsidRPr="00651CA4">
              <w:rPr>
                <w:i/>
                <w:iCs/>
                <w:sz w:val="18"/>
                <w:szCs w:val="18"/>
                <w:lang w:val="en-GB"/>
              </w:rPr>
              <w:t xml:space="preserve">“Insert </w:t>
            </w:r>
            <w:r>
              <w:rPr>
                <w:i/>
                <w:iCs/>
                <w:sz w:val="18"/>
                <w:szCs w:val="18"/>
                <w:lang w:val="en-GB"/>
              </w:rPr>
              <w:t>Project Number and</w:t>
            </w:r>
            <w:r w:rsidRPr="00651CA4">
              <w:rPr>
                <w:i/>
                <w:iCs/>
                <w:sz w:val="18"/>
                <w:szCs w:val="18"/>
                <w:lang w:val="en-GB"/>
              </w:rPr>
              <w:t xml:space="preserve"> Name”</w:t>
            </w:r>
          </w:p>
        </w:tc>
      </w:tr>
      <w:tr w:rsidR="004E5B10" w:rsidRPr="009C451A" w14:paraId="71E5083B" w14:textId="77777777" w:rsidTr="004E5B10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B03F5B" w14:textId="77777777" w:rsidR="004E5B10" w:rsidRDefault="004E5B10" w:rsidP="004E5B1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Work Package:</w:t>
            </w:r>
          </w:p>
        </w:tc>
        <w:tc>
          <w:tcPr>
            <w:tcW w:w="8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3D21" w14:textId="77777777" w:rsidR="004E5B10" w:rsidRPr="00651CA4" w:rsidRDefault="004E5B10" w:rsidP="004E5B10">
            <w:pPr>
              <w:rPr>
                <w:i/>
                <w:iCs/>
                <w:sz w:val="18"/>
                <w:szCs w:val="18"/>
                <w:lang w:val="en-GB"/>
              </w:rPr>
            </w:pPr>
            <w:r w:rsidRPr="00651CA4">
              <w:rPr>
                <w:i/>
                <w:iCs/>
                <w:sz w:val="18"/>
                <w:szCs w:val="18"/>
                <w:lang w:val="en-GB"/>
              </w:rPr>
              <w:t xml:space="preserve">“Insert </w:t>
            </w:r>
            <w:r>
              <w:rPr>
                <w:i/>
                <w:iCs/>
                <w:sz w:val="18"/>
                <w:szCs w:val="18"/>
                <w:lang w:val="en-GB"/>
              </w:rPr>
              <w:t>Work Package Number and</w:t>
            </w:r>
            <w:r w:rsidRPr="00651CA4">
              <w:rPr>
                <w:i/>
                <w:iCs/>
                <w:sz w:val="18"/>
                <w:szCs w:val="18"/>
                <w:lang w:val="en-GB"/>
              </w:rPr>
              <w:t xml:space="preserve"> Name”</w:t>
            </w:r>
          </w:p>
        </w:tc>
      </w:tr>
      <w:tr w:rsidR="004E5B10" w:rsidRPr="009C451A" w14:paraId="48B75154" w14:textId="77777777" w:rsidTr="004E5B10">
        <w:tc>
          <w:tcPr>
            <w:tcW w:w="198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11D884" w14:textId="2BB4D3A6" w:rsidR="004E5B10" w:rsidRDefault="004E5B10" w:rsidP="004E5B1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Type of Inspection:</w:t>
            </w:r>
          </w:p>
        </w:tc>
        <w:tc>
          <w:tcPr>
            <w:tcW w:w="84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C07E3" w14:textId="600CD222" w:rsidR="004E5B10" w:rsidRPr="00651CA4" w:rsidRDefault="004E5B10" w:rsidP="00B57859">
            <w:pPr>
              <w:jc w:val="center"/>
              <w:rPr>
                <w:i/>
                <w:iCs/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</w:rPr>
              <w:object w:dxaOrig="225" w:dyaOrig="225" w14:anchorId="72E078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93" type="#_x0000_t75" style="width:210.15pt;height:11.7pt" o:ole="">
                  <v:imagedata r:id="rId11" o:title=""/>
                </v:shape>
                <w:control r:id="rId12" w:name="CheckBox24311" w:shapeid="_x0000_i1093"/>
              </w:object>
            </w:r>
            <w:r>
              <w:rPr>
                <w:sz w:val="18"/>
                <w:szCs w:val="18"/>
              </w:rPr>
              <w:object w:dxaOrig="225" w:dyaOrig="225" w14:anchorId="103C051A">
                <v:shape id="_x0000_i1061" type="#_x0000_t75" style="width:73.65pt;height:11.7pt" o:ole="">
                  <v:imagedata r:id="rId13" o:title=""/>
                </v:shape>
                <w:control r:id="rId14" w:name="CheckBox24321" w:shapeid="_x0000_i1061"/>
              </w:object>
            </w:r>
          </w:p>
        </w:tc>
      </w:tr>
      <w:tr w:rsidR="004E5B10" w:rsidRPr="009C451A" w14:paraId="69FA2CB7" w14:textId="77777777" w:rsidTr="004E5B10"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76CD10" w14:textId="1C4ABA8A" w:rsidR="004E5B10" w:rsidRPr="00651CA4" w:rsidRDefault="004E5B10" w:rsidP="004E5B10">
            <w:pPr>
              <w:rPr>
                <w:sz w:val="18"/>
                <w:szCs w:val="18"/>
                <w:lang w:val="en-GB"/>
              </w:rPr>
            </w:pPr>
            <w:r>
              <w:br w:type="page"/>
            </w:r>
            <w:r>
              <w:rPr>
                <w:b/>
                <w:sz w:val="18"/>
                <w:szCs w:val="18"/>
                <w:lang w:val="en-GB"/>
              </w:rPr>
              <w:t>Scheduled Construction Date:</w:t>
            </w:r>
          </w:p>
        </w:tc>
        <w:tc>
          <w:tcPr>
            <w:tcW w:w="7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5BAC0" w14:textId="0AC469B0" w:rsidR="004E5B10" w:rsidRPr="00B57859" w:rsidRDefault="004E5B10" w:rsidP="004E5B10">
            <w:pPr>
              <w:rPr>
                <w:sz w:val="18"/>
                <w:szCs w:val="18"/>
              </w:rPr>
            </w:pPr>
          </w:p>
        </w:tc>
      </w:tr>
      <w:tr w:rsidR="004E5B10" w:rsidRPr="009C451A" w14:paraId="7BE2CE5E" w14:textId="77777777" w:rsidTr="004E5B10"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9267EF" w14:textId="67EA8662" w:rsidR="004E5B10" w:rsidRDefault="004E5B10" w:rsidP="004E5B10">
            <w:pPr>
              <w:rPr>
                <w:b/>
                <w:sz w:val="18"/>
                <w:szCs w:val="18"/>
                <w:lang w:val="en-GB"/>
              </w:rPr>
            </w:pPr>
            <w:r>
              <w:rPr>
                <w:b/>
                <w:sz w:val="18"/>
                <w:szCs w:val="18"/>
                <w:lang w:val="en-GB"/>
              </w:rPr>
              <w:t>Tentative Date of Inspection:</w:t>
            </w:r>
          </w:p>
        </w:tc>
        <w:tc>
          <w:tcPr>
            <w:tcW w:w="7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148A" w14:textId="2C174215" w:rsidR="004E5B10" w:rsidRPr="00B57859" w:rsidRDefault="004E5B10" w:rsidP="004E5B10">
            <w:pPr>
              <w:rPr>
                <w:sz w:val="18"/>
                <w:szCs w:val="18"/>
                <w:lang w:val="en-GB"/>
              </w:rPr>
            </w:pPr>
          </w:p>
        </w:tc>
      </w:tr>
      <w:tr w:rsidR="004E5B10" w:rsidRPr="009C451A" w14:paraId="24C085B2" w14:textId="77777777" w:rsidTr="004E5B10"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713DCFE" w14:textId="6E48826A" w:rsidR="004E5B10" w:rsidRPr="00651CA4" w:rsidRDefault="004E5B10" w:rsidP="004E5B1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Tentative Time of Inspection:</w:t>
            </w:r>
          </w:p>
        </w:tc>
        <w:tc>
          <w:tcPr>
            <w:tcW w:w="7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1C507" w14:textId="134EDB80" w:rsidR="004E5B10" w:rsidRPr="00B57859" w:rsidRDefault="004E5B10" w:rsidP="004E5B10">
            <w:pPr>
              <w:rPr>
                <w:sz w:val="18"/>
                <w:szCs w:val="18"/>
                <w:lang w:val="en-GB"/>
              </w:rPr>
            </w:pPr>
          </w:p>
        </w:tc>
      </w:tr>
    </w:tbl>
    <w:p w14:paraId="215F3655" w14:textId="77777777" w:rsidR="004B673A" w:rsidRDefault="004B673A" w:rsidP="004B673A">
      <w:pPr>
        <w:spacing w:before="60" w:after="0" w:line="240" w:lineRule="auto"/>
        <w:rPr>
          <w:b/>
          <w:sz w:val="18"/>
          <w:szCs w:val="18"/>
        </w:rPr>
      </w:pPr>
      <w:r>
        <w:rPr>
          <w:b/>
          <w:sz w:val="18"/>
          <w:szCs w:val="18"/>
        </w:rPr>
        <w:t>Type of Discipline</w:t>
      </w:r>
    </w:p>
    <w:p w14:paraId="5CB4238F" w14:textId="08A777D4" w:rsidR="004B673A" w:rsidRDefault="004B673A" w:rsidP="004B673A">
      <w:pPr>
        <w:spacing w:after="60"/>
        <w:jc w:val="right"/>
        <w:rPr>
          <w:b/>
          <w:sz w:val="18"/>
          <w:szCs w:val="18"/>
        </w:rPr>
      </w:pPr>
      <w:r>
        <w:rPr>
          <w:sz w:val="18"/>
          <w:szCs w:val="18"/>
        </w:rPr>
        <w:object w:dxaOrig="225" w:dyaOrig="225" w14:anchorId="1D047F01">
          <v:shape id="_x0000_i1063" type="#_x0000_t75" style="width:83.7pt;height:18.4pt" o:ole="">
            <v:imagedata r:id="rId15" o:title=""/>
          </v:shape>
          <w:control r:id="rId16" w:name="CheckBox21" w:shapeid="_x0000_i1063"/>
        </w:object>
      </w:r>
      <w:r>
        <w:rPr>
          <w:sz w:val="18"/>
          <w:szCs w:val="18"/>
        </w:rPr>
        <w:object w:dxaOrig="225" w:dyaOrig="225" w14:anchorId="5088FEF0">
          <v:shape id="_x0000_i1065" type="#_x0000_t75" style="width:68.65pt;height:18.4pt" o:ole="">
            <v:imagedata r:id="rId17" o:title=""/>
          </v:shape>
          <w:control r:id="rId18" w:name="CheckBox2" w:shapeid="_x0000_i1065"/>
        </w:object>
      </w:r>
      <w:r>
        <w:rPr>
          <w:sz w:val="18"/>
          <w:szCs w:val="18"/>
        </w:rPr>
        <w:object w:dxaOrig="225" w:dyaOrig="225" w14:anchorId="32A91228">
          <v:shape id="_x0000_i1067" type="#_x0000_t75" style="width:67pt;height:18.4pt" o:ole="">
            <v:imagedata r:id="rId19" o:title=""/>
          </v:shape>
          <w:control r:id="rId20" w:name="CheckBox24" w:shapeid="_x0000_i1067"/>
        </w:object>
      </w:r>
      <w:r>
        <w:rPr>
          <w:sz w:val="18"/>
          <w:szCs w:val="18"/>
        </w:rPr>
        <w:object w:dxaOrig="225" w:dyaOrig="225" w14:anchorId="1B2A61A0">
          <v:shape id="_x0000_i1069" type="#_x0000_t75" style="width:51.9pt;height:18.4pt" o:ole="">
            <v:imagedata r:id="rId21" o:title=""/>
          </v:shape>
          <w:control r:id="rId22" w:name="CheckBox22" w:shapeid="_x0000_i1069"/>
        </w:object>
      </w:r>
      <w:r>
        <w:rPr>
          <w:sz w:val="18"/>
          <w:szCs w:val="18"/>
        </w:rPr>
        <w:object w:dxaOrig="225" w:dyaOrig="225" w14:anchorId="43EFE97A">
          <v:shape id="_x0000_i1071" type="#_x0000_t75" style="width:39.35pt;height:18.4pt" o:ole="">
            <v:imagedata r:id="rId23" o:title=""/>
          </v:shape>
          <w:control r:id="rId24" w:name="CheckBox23" w:shapeid="_x0000_i1071"/>
        </w:object>
      </w:r>
      <w:r>
        <w:rPr>
          <w:sz w:val="18"/>
          <w:szCs w:val="18"/>
        </w:rPr>
        <w:object w:dxaOrig="225" w:dyaOrig="225" w14:anchorId="65DCC98E">
          <v:shape id="_x0000_i1073" type="#_x0000_t75" style="width:42.7pt;height:18.4pt" o:ole="">
            <v:imagedata r:id="rId25" o:title=""/>
          </v:shape>
          <w:control r:id="rId26" w:name="CheckBox231" w:shapeid="_x0000_i1073"/>
        </w:object>
      </w:r>
      <w:r>
        <w:rPr>
          <w:sz w:val="18"/>
          <w:szCs w:val="18"/>
        </w:rPr>
        <w:object w:dxaOrig="225" w:dyaOrig="225" w14:anchorId="622D3D6D">
          <v:shape id="_x0000_i1075" type="#_x0000_t75" style="width:152.35pt;height:18.4pt" o:ole="">
            <v:imagedata r:id="rId27" o:title=""/>
          </v:shape>
          <w:control r:id="rId28" w:name="TextBox1" w:shapeid="_x0000_i1075"/>
        </w:object>
      </w:r>
    </w:p>
    <w:tbl>
      <w:tblPr>
        <w:tblStyle w:val="TableGrid"/>
        <w:tblW w:w="10440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710"/>
        <w:gridCol w:w="4811"/>
        <w:gridCol w:w="1555"/>
        <w:gridCol w:w="924"/>
        <w:gridCol w:w="278"/>
        <w:gridCol w:w="1162"/>
      </w:tblGrid>
      <w:tr w:rsidR="004B673A" w14:paraId="5080E9A5" w14:textId="77777777" w:rsidTr="002E6643">
        <w:trPr>
          <w:trHeight w:val="278"/>
        </w:trPr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05C50623" w14:textId="77777777" w:rsidR="004B673A" w:rsidRPr="004B673A" w:rsidRDefault="004B673A">
            <w:pPr>
              <w:jc w:val="center"/>
              <w:rPr>
                <w:b/>
                <w:color w:val="FFFFFF" w:themeColor="background1"/>
                <w:sz w:val="16"/>
                <w:szCs w:val="16"/>
                <w:lang w:val="en-GB"/>
              </w:rPr>
            </w:pPr>
            <w:r w:rsidRPr="004B673A">
              <w:rPr>
                <w:b/>
                <w:color w:val="FFFFFF" w:themeColor="background1"/>
                <w:sz w:val="16"/>
                <w:szCs w:val="16"/>
                <w:lang w:val="en-GB"/>
              </w:rPr>
              <w:t>Work to be Inspected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72891061" w14:textId="77777777" w:rsidR="004B673A" w:rsidRPr="004B673A" w:rsidRDefault="004B673A">
            <w:pPr>
              <w:jc w:val="center"/>
              <w:rPr>
                <w:b/>
                <w:color w:val="FFFFFF" w:themeColor="background1"/>
                <w:sz w:val="14"/>
                <w:szCs w:val="14"/>
                <w:lang w:val="en-GB"/>
              </w:rPr>
            </w:pPr>
            <w:r w:rsidRPr="004B673A">
              <w:rPr>
                <w:b/>
                <w:color w:val="FFFFFF" w:themeColor="background1"/>
                <w:sz w:val="14"/>
                <w:szCs w:val="14"/>
                <w:lang w:val="en-GB"/>
              </w:rPr>
              <w:t>Approved Drawing Reference</w:t>
            </w:r>
          </w:p>
        </w:tc>
        <w:tc>
          <w:tcPr>
            <w:tcW w:w="12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0F4644C4" w14:textId="77777777" w:rsidR="004B673A" w:rsidRPr="004B673A" w:rsidRDefault="004B673A">
            <w:pPr>
              <w:jc w:val="center"/>
              <w:rPr>
                <w:b/>
                <w:color w:val="FFFFFF" w:themeColor="background1"/>
                <w:sz w:val="14"/>
                <w:szCs w:val="14"/>
                <w:lang w:val="en-GB"/>
              </w:rPr>
            </w:pPr>
            <w:r w:rsidRPr="004B673A">
              <w:rPr>
                <w:b/>
                <w:color w:val="FFFFFF" w:themeColor="background1"/>
                <w:sz w:val="14"/>
                <w:szCs w:val="14"/>
                <w:lang w:val="en-GB"/>
              </w:rPr>
              <w:t>Grid Coordinates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15C8B97F" w14:textId="77777777" w:rsidR="004B673A" w:rsidRPr="004B673A" w:rsidRDefault="004B673A">
            <w:pPr>
              <w:jc w:val="center"/>
              <w:rPr>
                <w:b/>
                <w:color w:val="FFFFFF" w:themeColor="background1"/>
                <w:sz w:val="16"/>
                <w:szCs w:val="16"/>
                <w:lang w:val="en-GB"/>
              </w:rPr>
            </w:pPr>
            <w:r w:rsidRPr="004B673A">
              <w:rPr>
                <w:b/>
                <w:color w:val="FFFFFF" w:themeColor="background1"/>
                <w:sz w:val="16"/>
                <w:szCs w:val="16"/>
                <w:lang w:val="en-GB"/>
              </w:rPr>
              <w:t>Location</w:t>
            </w:r>
          </w:p>
        </w:tc>
      </w:tr>
      <w:tr w:rsidR="004B673A" w:rsidRPr="004B673A" w14:paraId="2FFDB40E" w14:textId="77777777" w:rsidTr="002E5A97">
        <w:trPr>
          <w:trHeight w:val="575"/>
        </w:trPr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034BB" w14:textId="77777777" w:rsidR="004B673A" w:rsidRPr="004B673A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>[ Text Goes Here ]</w:t>
            </w:r>
            <w:r w:rsidRPr="004B673A">
              <w:rPr>
                <w:color w:val="44546A" w:themeColor="text2"/>
                <w:sz w:val="18"/>
                <w:szCs w:val="18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3E950" w14:textId="77777777" w:rsidR="004B673A" w:rsidRPr="004B673A" w:rsidRDefault="004B673A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Reference Number ] </w:t>
            </w:r>
          </w:p>
        </w:tc>
        <w:tc>
          <w:tcPr>
            <w:tcW w:w="12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A73D0" w14:textId="77777777" w:rsidR="004B673A" w:rsidRPr="004B673A" w:rsidRDefault="004B673A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x-y ] 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9AC8E" w14:textId="77777777" w:rsidR="004B673A" w:rsidRPr="004B673A" w:rsidRDefault="004B673A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</w:tr>
      <w:tr w:rsidR="004E5B10" w:rsidRPr="004B673A" w14:paraId="573C4346" w14:textId="77777777" w:rsidTr="002E5A97">
        <w:trPr>
          <w:trHeight w:val="575"/>
        </w:trPr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1FEE" w14:textId="21F993EC" w:rsidR="004E5B10" w:rsidRPr="004B673A" w:rsidRDefault="004E5B10" w:rsidP="004E5B10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>[ Text Goes Here ]</w:t>
            </w:r>
            <w:r w:rsidRPr="004B673A">
              <w:rPr>
                <w:color w:val="44546A" w:themeColor="text2"/>
                <w:sz w:val="18"/>
                <w:szCs w:val="18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6D157" w14:textId="7EAC8432" w:rsidR="004E5B10" w:rsidRPr="004B673A" w:rsidRDefault="004E5B10" w:rsidP="004E5B10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Reference Number ] </w:t>
            </w:r>
          </w:p>
        </w:tc>
        <w:tc>
          <w:tcPr>
            <w:tcW w:w="12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9D551" w14:textId="3B586C99" w:rsidR="004E5B10" w:rsidRPr="004B673A" w:rsidRDefault="004E5B10" w:rsidP="004E5B10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x-y ] 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94EAF" w14:textId="77777777" w:rsidR="004E5B10" w:rsidRPr="004B673A" w:rsidRDefault="004E5B10" w:rsidP="004E5B10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</w:tr>
      <w:tr w:rsidR="008B27B5" w:rsidRPr="004B673A" w14:paraId="7A97EDEC" w14:textId="77777777" w:rsidTr="002E5A97">
        <w:trPr>
          <w:trHeight w:val="575"/>
        </w:trPr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0625" w14:textId="2A340654" w:rsidR="008B27B5" w:rsidRPr="004B673A" w:rsidRDefault="008B27B5" w:rsidP="008B27B5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>[ Text Goes Here ]</w:t>
            </w:r>
            <w:r w:rsidRPr="004B673A">
              <w:rPr>
                <w:color w:val="44546A" w:themeColor="text2"/>
                <w:sz w:val="18"/>
                <w:szCs w:val="18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DB18D" w14:textId="28E37B71" w:rsidR="008B27B5" w:rsidRPr="004B673A" w:rsidRDefault="008B27B5" w:rsidP="008B27B5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Reference Number ] </w:t>
            </w:r>
          </w:p>
        </w:tc>
        <w:tc>
          <w:tcPr>
            <w:tcW w:w="12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14E95" w14:textId="3A0356FF" w:rsidR="008B27B5" w:rsidRPr="004B673A" w:rsidRDefault="008B27B5" w:rsidP="008B27B5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x-y ] 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0743B" w14:textId="77777777" w:rsidR="008B27B5" w:rsidRPr="004B673A" w:rsidRDefault="008B27B5" w:rsidP="008B27B5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</w:tr>
      <w:tr w:rsidR="008B27B5" w:rsidRPr="004B673A" w14:paraId="0049B412" w14:textId="77777777" w:rsidTr="002E5A97">
        <w:trPr>
          <w:trHeight w:val="575"/>
        </w:trPr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38E8F" w14:textId="2D2D5047" w:rsidR="008B27B5" w:rsidRPr="004B673A" w:rsidRDefault="008B27B5" w:rsidP="008B27B5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>[ Text Goes Here ]</w:t>
            </w:r>
            <w:r w:rsidRPr="004B673A">
              <w:rPr>
                <w:color w:val="44546A" w:themeColor="text2"/>
                <w:sz w:val="18"/>
                <w:szCs w:val="18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0F6BE" w14:textId="3E6D6CE4" w:rsidR="008B27B5" w:rsidRPr="004B673A" w:rsidRDefault="008B27B5" w:rsidP="008B27B5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Reference Number ] </w:t>
            </w:r>
          </w:p>
        </w:tc>
        <w:tc>
          <w:tcPr>
            <w:tcW w:w="12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694FE" w14:textId="06F72A0B" w:rsidR="008B27B5" w:rsidRPr="004B673A" w:rsidRDefault="008B27B5" w:rsidP="008B27B5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x-y ] 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E9012" w14:textId="77777777" w:rsidR="008B27B5" w:rsidRPr="004B673A" w:rsidRDefault="008B27B5" w:rsidP="008B27B5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</w:tr>
      <w:tr w:rsidR="004E5B10" w:rsidRPr="004B673A" w14:paraId="1A0B0A13" w14:textId="77777777" w:rsidTr="002E5A97">
        <w:trPr>
          <w:trHeight w:val="575"/>
        </w:trPr>
        <w:tc>
          <w:tcPr>
            <w:tcW w:w="6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D5E8C" w14:textId="4A4AFBEE" w:rsidR="004E5B10" w:rsidRPr="004B673A" w:rsidRDefault="004E5B10" w:rsidP="004E5B10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>[ Text Goes Here ]</w:t>
            </w:r>
            <w:r w:rsidRPr="004B673A">
              <w:rPr>
                <w:color w:val="44546A" w:themeColor="text2"/>
                <w:sz w:val="18"/>
                <w:szCs w:val="18"/>
              </w:rPr>
              <w:t xml:space="preserve">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0EF3C" w14:textId="39AFA4D7" w:rsidR="004E5B10" w:rsidRPr="004B673A" w:rsidRDefault="004E5B10" w:rsidP="004E5B10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Reference Number ] </w:t>
            </w:r>
          </w:p>
        </w:tc>
        <w:tc>
          <w:tcPr>
            <w:tcW w:w="12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6AA7C" w14:textId="22539B9B" w:rsidR="004E5B10" w:rsidRPr="004B673A" w:rsidRDefault="004E5B10" w:rsidP="004E5B10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  <w:r w:rsidRPr="004B673A">
              <w:rPr>
                <w:color w:val="44546A" w:themeColor="text2"/>
                <w:sz w:val="18"/>
                <w:szCs w:val="18"/>
                <w:lang w:val="en-GB"/>
              </w:rPr>
              <w:t xml:space="preserve">[ x-y ] 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74126" w14:textId="77777777" w:rsidR="004E5B10" w:rsidRPr="004B673A" w:rsidRDefault="004E5B10" w:rsidP="004E5B10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</w:tr>
      <w:tr w:rsidR="00864216" w14:paraId="30951D33" w14:textId="77777777" w:rsidTr="002E5A97">
        <w:trPr>
          <w:trHeight w:val="64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EBE5" w:themeFill="accent2" w:themeFillTint="33"/>
            <w:vAlign w:val="center"/>
            <w:hideMark/>
          </w:tcPr>
          <w:p w14:paraId="02ED0064" w14:textId="01D9F43B" w:rsidR="00864216" w:rsidRPr="005A4635" w:rsidRDefault="00864216">
            <w:pPr>
              <w:jc w:val="center"/>
              <w:rPr>
                <w:b/>
                <w:color w:val="44546A" w:themeColor="text2"/>
                <w:sz w:val="15"/>
                <w:szCs w:val="15"/>
                <w:lang w:val="en-GB"/>
              </w:rPr>
            </w:pPr>
            <w:r>
              <w:rPr>
                <w:b/>
                <w:color w:val="44546A" w:themeColor="text2"/>
                <w:sz w:val="15"/>
                <w:szCs w:val="15"/>
                <w:lang w:val="en-GB"/>
              </w:rPr>
              <w:t xml:space="preserve">ITP Reference </w:t>
            </w:r>
            <w:r w:rsidR="00B57859">
              <w:rPr>
                <w:b/>
                <w:color w:val="44546A" w:themeColor="text2"/>
                <w:sz w:val="15"/>
                <w:szCs w:val="15"/>
                <w:lang w:val="en-GB"/>
              </w:rPr>
              <w:t xml:space="preserve">for </w:t>
            </w:r>
            <w:r>
              <w:rPr>
                <w:b/>
                <w:color w:val="44546A" w:themeColor="text2"/>
                <w:sz w:val="15"/>
                <w:szCs w:val="15"/>
                <w:lang w:val="en-GB"/>
              </w:rPr>
              <w:t>the Work Activity</w:t>
            </w:r>
          </w:p>
        </w:tc>
        <w:tc>
          <w:tcPr>
            <w:tcW w:w="4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54796" w14:textId="139748BA" w:rsidR="00864216" w:rsidRPr="00DF79D0" w:rsidRDefault="00864216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47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80DCD" w14:textId="2D55165F" w:rsidR="00864216" w:rsidRDefault="00864216">
            <w:pPr>
              <w:rPr>
                <w:sz w:val="12"/>
                <w:szCs w:val="12"/>
                <w:lang w:val="en-GB"/>
              </w:rPr>
            </w:pPr>
            <w:r w:rsidRPr="005A4635">
              <w:rPr>
                <w:color w:val="44546A" w:themeColor="text2"/>
                <w:sz w:val="12"/>
                <w:szCs w:val="12"/>
                <w:lang w:val="en-GB"/>
              </w:rPr>
              <w:t xml:space="preserve">Witnessed Point is required by </w:t>
            </w:r>
            <w:r w:rsidR="00427FC2">
              <w:rPr>
                <w:color w:val="44546A" w:themeColor="text2"/>
                <w:sz w:val="12"/>
                <w:szCs w:val="12"/>
                <w:lang w:val="en-GB"/>
              </w:rPr>
              <w:t>PMC</w:t>
            </w: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62FD0" w14:textId="08C4CE61" w:rsidR="00864216" w:rsidRDefault="00864216">
            <w:pPr>
              <w:jc w:val="center"/>
              <w:rPr>
                <w:sz w:val="12"/>
                <w:szCs w:val="12"/>
                <w:lang w:val="en-GB"/>
              </w:rPr>
            </w:pPr>
            <w:r>
              <w:rPr>
                <w:sz w:val="18"/>
                <w:szCs w:val="18"/>
              </w:rPr>
              <w:object w:dxaOrig="225" w:dyaOrig="225" w14:anchorId="2BC002EE">
                <v:shape id="_x0000_i1077" type="#_x0000_t75" style="width:29.3pt;height:15.05pt" o:ole="">
                  <v:imagedata r:id="rId29" o:title=""/>
                </v:shape>
                <w:control r:id="rId30" w:name="CheckBox25211" w:shapeid="_x0000_i1077"/>
              </w:objec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object w:dxaOrig="225" w:dyaOrig="225" w14:anchorId="003D1BFD">
                <v:shape id="_x0000_i1079" type="#_x0000_t75" style="width:25.1pt;height:15.05pt" o:ole="">
                  <v:imagedata r:id="rId31" o:title=""/>
                </v:shape>
                <w:control r:id="rId32" w:name="TextBox2211" w:shapeid="_x0000_i1079"/>
              </w:object>
            </w:r>
          </w:p>
        </w:tc>
      </w:tr>
    </w:tbl>
    <w:p w14:paraId="08203A98" w14:textId="77777777" w:rsidR="004B673A" w:rsidRDefault="004B673A" w:rsidP="004B673A">
      <w:pPr>
        <w:spacing w:after="0" w:line="240" w:lineRule="auto"/>
        <w:rPr>
          <w:i/>
          <w:sz w:val="6"/>
          <w:szCs w:val="6"/>
          <w:lang w:val="en-GB"/>
        </w:rPr>
      </w:pPr>
    </w:p>
    <w:p w14:paraId="57748367" w14:textId="77777777" w:rsidR="004B673A" w:rsidRDefault="004B673A" w:rsidP="004B673A">
      <w:pPr>
        <w:spacing w:after="60" w:line="240" w:lineRule="auto"/>
        <w:rPr>
          <w:i/>
          <w:sz w:val="16"/>
          <w:szCs w:val="16"/>
          <w:lang w:val="en-GB"/>
        </w:rPr>
      </w:pPr>
      <w:r w:rsidRPr="005A4635">
        <w:rPr>
          <w:i/>
          <w:color w:val="44546A" w:themeColor="text2"/>
          <w:sz w:val="16"/>
          <w:szCs w:val="16"/>
          <w:lang w:val="en-GB"/>
        </w:rPr>
        <w:t>We confirm that work to be inspected is coordinated with all sub-contractors and direct contractors</w:t>
      </w:r>
      <w:r>
        <w:rPr>
          <w:i/>
          <w:sz w:val="16"/>
          <w:szCs w:val="16"/>
          <w:lang w:val="en-GB"/>
        </w:rPr>
        <w:t>.</w:t>
      </w:r>
    </w:p>
    <w:tbl>
      <w:tblPr>
        <w:tblStyle w:val="TableGrid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1103"/>
        <w:gridCol w:w="2407"/>
        <w:gridCol w:w="1891"/>
        <w:gridCol w:w="1695"/>
        <w:gridCol w:w="3366"/>
      </w:tblGrid>
      <w:tr w:rsidR="004B673A" w14:paraId="2D088566" w14:textId="77777777" w:rsidTr="002E6643">
        <w:trPr>
          <w:trHeight w:val="542"/>
        </w:trPr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2BE1EA60" w14:textId="77777777" w:rsidR="004B673A" w:rsidRPr="00246BA8" w:rsidRDefault="004B673A">
            <w:pPr>
              <w:jc w:val="center"/>
              <w:rPr>
                <w:b/>
                <w:color w:val="FFFFFF" w:themeColor="background1"/>
                <w:sz w:val="16"/>
                <w:szCs w:val="16"/>
                <w:lang w:val="en-GB"/>
              </w:rPr>
            </w:pPr>
            <w:r w:rsidRPr="00246BA8">
              <w:rPr>
                <w:b/>
                <w:color w:val="FFFFFF" w:themeColor="background1"/>
                <w:sz w:val="16"/>
                <w:szCs w:val="16"/>
                <w:lang w:val="en-GB"/>
              </w:rPr>
              <w:t>Trade Contractor</w:t>
            </w:r>
          </w:p>
        </w:tc>
        <w:tc>
          <w:tcPr>
            <w:tcW w:w="42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EBE5" w:themeFill="accent2" w:themeFillTint="33"/>
            <w:vAlign w:val="center"/>
            <w:hideMark/>
          </w:tcPr>
          <w:p w14:paraId="14E92431" w14:textId="1866C312" w:rsidR="004B673A" w:rsidRDefault="004B673A">
            <w:pPr>
              <w:jc w:val="center"/>
              <w:rPr>
                <w:b/>
                <w:sz w:val="16"/>
                <w:szCs w:val="16"/>
                <w:lang w:val="en-GB"/>
              </w:rPr>
            </w:pPr>
            <w:r>
              <w:rPr>
                <w:sz w:val="18"/>
                <w:szCs w:val="18"/>
              </w:rPr>
              <w:object w:dxaOrig="225" w:dyaOrig="225" w14:anchorId="44EBBEE1">
                <v:shape id="_x0000_i1081" type="#_x0000_t75" style="width:200.95pt;height:14.25pt" o:ole="">
                  <v:imagedata r:id="rId33" o:title=""/>
                </v:shape>
                <w:control r:id="rId34" w:name="CheckBox1" w:shapeid="_x0000_i1081"/>
              </w:object>
            </w:r>
          </w:p>
        </w:tc>
        <w:tc>
          <w:tcPr>
            <w:tcW w:w="1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4F1E31EF" w14:textId="77777777" w:rsidR="004B673A" w:rsidRDefault="004B673A">
            <w:pPr>
              <w:jc w:val="center"/>
              <w:rPr>
                <w:b/>
                <w:sz w:val="16"/>
                <w:szCs w:val="16"/>
                <w:lang w:val="en-GB"/>
              </w:rPr>
            </w:pPr>
            <w:r w:rsidRPr="00246BA8">
              <w:rPr>
                <w:b/>
                <w:color w:val="FFFFFF" w:themeColor="background1"/>
                <w:sz w:val="16"/>
                <w:szCs w:val="16"/>
                <w:lang w:val="en-GB"/>
              </w:rPr>
              <w:t>Package</w:t>
            </w:r>
          </w:p>
        </w:tc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E7843" w14:textId="79786744" w:rsidR="004B673A" w:rsidRDefault="004B673A">
            <w:pPr>
              <w:rPr>
                <w:b/>
                <w:sz w:val="16"/>
                <w:szCs w:val="16"/>
                <w:lang w:val="en-GB"/>
              </w:rPr>
            </w:pPr>
            <w:r>
              <w:rPr>
                <w:sz w:val="18"/>
                <w:szCs w:val="18"/>
              </w:rPr>
              <w:object w:dxaOrig="225" w:dyaOrig="225" w14:anchorId="2306A5E4">
                <v:shape id="_x0000_i1083" type="#_x0000_t75" style="width:155.7pt;height:14.25pt" o:ole="">
                  <v:imagedata r:id="rId35" o:title=""/>
                </v:shape>
                <w:control r:id="rId36" w:name="CheckBox113" w:shapeid="_x0000_i1083"/>
              </w:object>
            </w:r>
          </w:p>
        </w:tc>
      </w:tr>
      <w:tr w:rsidR="004B673A" w14:paraId="27D1B908" w14:textId="77777777" w:rsidTr="00864216">
        <w:trPr>
          <w:trHeight w:val="234"/>
        </w:trPr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527A" w14:textId="77777777" w:rsidR="004B673A" w:rsidRPr="00246BA8" w:rsidRDefault="004B673A">
            <w:pPr>
              <w:jc w:val="center"/>
              <w:rPr>
                <w:b/>
                <w:color w:val="44546A" w:themeColor="text2"/>
                <w:sz w:val="14"/>
                <w:szCs w:val="14"/>
                <w:lang w:val="en-GB"/>
              </w:rPr>
            </w:pPr>
            <w:r w:rsidRPr="00246BA8">
              <w:rPr>
                <w:b/>
                <w:color w:val="44546A" w:themeColor="text2"/>
                <w:sz w:val="14"/>
                <w:szCs w:val="14"/>
                <w:lang w:val="en-GB"/>
              </w:rPr>
              <w:t>Name of Authorized Rep.</w:t>
            </w: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2E38A" w14:textId="77777777" w:rsidR="004B673A" w:rsidRPr="00246BA8" w:rsidRDefault="004B673A">
            <w:pPr>
              <w:jc w:val="center"/>
              <w:rPr>
                <w:b/>
                <w:color w:val="44546A" w:themeColor="text2"/>
                <w:sz w:val="14"/>
                <w:szCs w:val="14"/>
                <w:lang w:val="en-GB"/>
              </w:rPr>
            </w:pPr>
            <w:r w:rsidRPr="00246BA8">
              <w:rPr>
                <w:b/>
                <w:color w:val="44546A" w:themeColor="text2"/>
                <w:sz w:val="14"/>
                <w:szCs w:val="14"/>
                <w:lang w:val="en-GB"/>
              </w:rPr>
              <w:t>Date</w:t>
            </w:r>
          </w:p>
        </w:tc>
        <w:tc>
          <w:tcPr>
            <w:tcW w:w="16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EBE5" w:themeFill="accent2" w:themeFillTint="33"/>
            <w:vAlign w:val="center"/>
            <w:hideMark/>
          </w:tcPr>
          <w:p w14:paraId="6FF02170" w14:textId="00D68F89" w:rsidR="004B673A" w:rsidRDefault="004B673A">
            <w:pPr>
              <w:jc w:val="center"/>
              <w:rPr>
                <w:b/>
                <w:sz w:val="14"/>
                <w:szCs w:val="14"/>
                <w:lang w:val="en-GB"/>
              </w:rPr>
            </w:pPr>
            <w:r>
              <w:rPr>
                <w:b/>
                <w:sz w:val="14"/>
                <w:szCs w:val="14"/>
                <w:lang w:val="en-GB"/>
              </w:rPr>
              <w:t xml:space="preserve">Seal </w:t>
            </w:r>
            <w:r>
              <w:rPr>
                <w:rFonts w:cs="Arial"/>
                <w:b/>
                <w:sz w:val="14"/>
                <w:szCs w:val="14"/>
                <w:lang w:val="en-GB"/>
              </w:rPr>
              <w:t>ǀ</w:t>
            </w:r>
            <w:r>
              <w:rPr>
                <w:b/>
                <w:sz w:val="14"/>
                <w:szCs w:val="14"/>
                <w:lang w:val="en-GB"/>
              </w:rPr>
              <w:t xml:space="preserve"> Stamp &amp; Authorized Signature</w:t>
            </w:r>
          </w:p>
        </w:tc>
        <w:tc>
          <w:tcPr>
            <w:tcW w:w="33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FACB6" w14:textId="77777777" w:rsidR="004B673A" w:rsidRDefault="004B673A">
            <w:pPr>
              <w:jc w:val="center"/>
              <w:rPr>
                <w:b/>
                <w:sz w:val="16"/>
                <w:szCs w:val="16"/>
                <w:lang w:val="en-GB"/>
              </w:rPr>
            </w:pPr>
          </w:p>
        </w:tc>
      </w:tr>
      <w:tr w:rsidR="004B673A" w14:paraId="1974AA86" w14:textId="77777777" w:rsidTr="00864216">
        <w:trPr>
          <w:trHeight w:val="678"/>
        </w:trPr>
        <w:tc>
          <w:tcPr>
            <w:tcW w:w="35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42580" w14:textId="77777777" w:rsidR="004B673A" w:rsidRDefault="004B673A">
            <w:pPr>
              <w:jc w:val="both"/>
              <w:rPr>
                <w:sz w:val="16"/>
                <w:szCs w:val="16"/>
                <w:lang w:val="en-GB"/>
              </w:rPr>
            </w:pPr>
          </w:p>
        </w:tc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F5ED1" w14:textId="59AC0175" w:rsidR="004B673A" w:rsidRDefault="004B673A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16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EBE5" w:themeFill="accent2" w:themeFillTint="33"/>
            <w:vAlign w:val="center"/>
            <w:hideMark/>
          </w:tcPr>
          <w:p w14:paraId="65B53E0F" w14:textId="77777777" w:rsidR="004B673A" w:rsidRDefault="004B673A">
            <w:pPr>
              <w:rPr>
                <w:b/>
                <w:sz w:val="14"/>
                <w:szCs w:val="14"/>
                <w:lang w:val="en-GB"/>
              </w:rPr>
            </w:pPr>
          </w:p>
        </w:tc>
        <w:tc>
          <w:tcPr>
            <w:tcW w:w="33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A9FE2" w14:textId="77777777" w:rsidR="004B673A" w:rsidRDefault="004B673A">
            <w:pPr>
              <w:rPr>
                <w:b/>
                <w:sz w:val="16"/>
                <w:szCs w:val="16"/>
                <w:lang w:val="en-GB"/>
              </w:rPr>
            </w:pPr>
          </w:p>
        </w:tc>
      </w:tr>
    </w:tbl>
    <w:p w14:paraId="2BBE8F41" w14:textId="77777777" w:rsidR="004B673A" w:rsidRDefault="004B673A" w:rsidP="004B673A">
      <w:pPr>
        <w:spacing w:after="0" w:line="120" w:lineRule="auto"/>
        <w:rPr>
          <w:i/>
          <w:sz w:val="10"/>
          <w:szCs w:val="10"/>
          <w:lang w:val="en-GB"/>
        </w:rPr>
      </w:pPr>
    </w:p>
    <w:p w14:paraId="488A6969" w14:textId="77777777" w:rsidR="004B673A" w:rsidRDefault="004B673A" w:rsidP="004B673A">
      <w:pPr>
        <w:spacing w:after="0" w:line="120" w:lineRule="auto"/>
        <w:rPr>
          <w:i/>
          <w:sz w:val="10"/>
          <w:szCs w:val="10"/>
          <w:lang w:val="en-GB"/>
        </w:rPr>
      </w:pPr>
    </w:p>
    <w:p w14:paraId="2CF40BB8" w14:textId="77777777" w:rsidR="004B673A" w:rsidRDefault="004B673A" w:rsidP="004B673A">
      <w:pPr>
        <w:spacing w:after="0" w:line="240" w:lineRule="auto"/>
        <w:jc w:val="both"/>
        <w:rPr>
          <w:sz w:val="10"/>
          <w:szCs w:val="10"/>
          <w:lang w:val="en-GB"/>
        </w:rPr>
      </w:pPr>
    </w:p>
    <w:p w14:paraId="29725030" w14:textId="77777777" w:rsidR="005A4635" w:rsidRDefault="005A4635" w:rsidP="004B673A">
      <w:pPr>
        <w:spacing w:after="0" w:line="240" w:lineRule="auto"/>
        <w:jc w:val="both"/>
        <w:rPr>
          <w:sz w:val="10"/>
          <w:szCs w:val="10"/>
          <w:lang w:val="en-GB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41"/>
        <w:gridCol w:w="305"/>
        <w:gridCol w:w="3876"/>
        <w:gridCol w:w="281"/>
        <w:gridCol w:w="935"/>
        <w:gridCol w:w="135"/>
        <w:gridCol w:w="3989"/>
      </w:tblGrid>
      <w:tr w:rsidR="005A4635" w14:paraId="22A943A7" w14:textId="77777777" w:rsidTr="002E6643">
        <w:trPr>
          <w:trHeight w:val="454"/>
        </w:trPr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217AF9B6" w14:textId="77777777" w:rsidR="005A4635" w:rsidRDefault="005A4635" w:rsidP="005A4635">
            <w:pPr>
              <w:rPr>
                <w:b/>
                <w:sz w:val="18"/>
                <w:szCs w:val="18"/>
                <w:lang w:val="en-GB"/>
              </w:rPr>
            </w:pPr>
            <w:r w:rsidRPr="00801D46">
              <w:rPr>
                <w:b/>
                <w:color w:val="FFFFFF" w:themeColor="background1"/>
                <w:sz w:val="18"/>
                <w:szCs w:val="18"/>
                <w:lang w:val="en-GB"/>
              </w:rPr>
              <w:t>Stamp:</w:t>
            </w:r>
          </w:p>
        </w:tc>
        <w:tc>
          <w:tcPr>
            <w:tcW w:w="4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05CA7E68" w14:textId="77777777" w:rsidR="005A4635" w:rsidRDefault="005A4635" w:rsidP="005A4635">
            <w:pPr>
              <w:rPr>
                <w:b/>
                <w:sz w:val="18"/>
                <w:szCs w:val="18"/>
                <w:lang w:val="en-GB"/>
              </w:rPr>
            </w:pPr>
            <w:r w:rsidRPr="00801D46">
              <w:rPr>
                <w:b/>
                <w:i/>
                <w:iCs/>
                <w:color w:val="FF0000"/>
                <w:sz w:val="18"/>
                <w:szCs w:val="18"/>
                <w:lang w:val="en-GB"/>
              </w:rPr>
              <w:t>“Insert Contractor Name”</w:t>
            </w:r>
            <w:r w:rsidRPr="00932C6D">
              <w:rPr>
                <w:b/>
                <w:color w:val="FFFFFF" w:themeColor="background1"/>
                <w:sz w:val="18"/>
                <w:szCs w:val="18"/>
                <w:lang w:val="en-GB"/>
              </w:rPr>
              <w:t xml:space="preserve"> (Submitted)</w:t>
            </w: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60139A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DCE126" w14:textId="07A1AA22" w:rsidR="005A4635" w:rsidRPr="00801D46" w:rsidRDefault="005A4635" w:rsidP="005A4635">
            <w:pPr>
              <w:rPr>
                <w:b/>
                <w:color w:val="FFFFFF" w:themeColor="background1"/>
                <w:sz w:val="18"/>
                <w:szCs w:val="18"/>
                <w:lang w:val="en-GB"/>
              </w:rPr>
            </w:pPr>
          </w:p>
        </w:tc>
        <w:tc>
          <w:tcPr>
            <w:tcW w:w="41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8B63F5B" w14:textId="2EEAFABB" w:rsidR="005A4635" w:rsidRPr="00801D46" w:rsidRDefault="005A4635" w:rsidP="005A4635">
            <w:pPr>
              <w:rPr>
                <w:b/>
                <w:color w:val="FFFFFF" w:themeColor="background1"/>
                <w:sz w:val="18"/>
                <w:szCs w:val="18"/>
                <w:lang w:val="en-GB"/>
              </w:rPr>
            </w:pPr>
          </w:p>
        </w:tc>
      </w:tr>
      <w:tr w:rsidR="005A4635" w14:paraId="4F13F95C" w14:textId="77777777" w:rsidTr="007A3126">
        <w:trPr>
          <w:trHeight w:val="57"/>
        </w:trPr>
        <w:tc>
          <w:tcPr>
            <w:tcW w:w="5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51CFB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D85B5AE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5059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97AEA6" w14:textId="600897CB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</w:tr>
      <w:tr w:rsidR="005A4635" w14:paraId="73A1BA4A" w14:textId="77777777" w:rsidTr="007A3126">
        <w:tc>
          <w:tcPr>
            <w:tcW w:w="5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21D35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374B7B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575D44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</w:tr>
      <w:tr w:rsidR="005A4635" w14:paraId="16F9D6B8" w14:textId="77777777" w:rsidTr="007A3126">
        <w:tc>
          <w:tcPr>
            <w:tcW w:w="5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498C1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A14DEEE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940DB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</w:tr>
      <w:tr w:rsidR="005A4635" w14:paraId="7A6B5520" w14:textId="77777777" w:rsidTr="007A3126">
        <w:trPr>
          <w:trHeight w:val="625"/>
        </w:trPr>
        <w:tc>
          <w:tcPr>
            <w:tcW w:w="5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F1D6D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E088424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C20CA1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</w:tr>
      <w:tr w:rsidR="005A4635" w14:paraId="3A7D5F26" w14:textId="77777777" w:rsidTr="007A3126">
        <w:trPr>
          <w:trHeight w:val="510"/>
        </w:trPr>
        <w:tc>
          <w:tcPr>
            <w:tcW w:w="12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ADA843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Signature:</w:t>
            </w:r>
          </w:p>
        </w:tc>
        <w:tc>
          <w:tcPr>
            <w:tcW w:w="38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CBABA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81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83447BD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1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B10A29" w14:textId="44B41E7D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3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DF7AF9" w14:textId="77777777" w:rsidR="005A4635" w:rsidRDefault="005A4635" w:rsidP="005A4635">
            <w:pPr>
              <w:rPr>
                <w:sz w:val="18"/>
                <w:szCs w:val="18"/>
                <w:lang w:val="en-GB"/>
              </w:rPr>
            </w:pPr>
          </w:p>
        </w:tc>
      </w:tr>
    </w:tbl>
    <w:p w14:paraId="76B81396" w14:textId="77777777" w:rsidR="00980141" w:rsidRDefault="00980141">
      <w:pPr>
        <w:rPr>
          <w:rFonts w:asciiTheme="minorBidi" w:hAnsiTheme="minorBidi"/>
          <w:color w:val="BE9E7E" w:themeColor="accent2"/>
          <w:lang w:val="en-GB"/>
        </w:rPr>
      </w:pPr>
      <w:r>
        <w:rPr>
          <w:rFonts w:asciiTheme="minorBidi" w:hAnsiTheme="minorBidi"/>
          <w:color w:val="BE9E7E" w:themeColor="accent2"/>
          <w:lang w:val="en-GB"/>
        </w:rPr>
        <w:br w:type="page"/>
      </w:r>
    </w:p>
    <w:p w14:paraId="0ED45915" w14:textId="64488C94" w:rsidR="004B673A" w:rsidRPr="002E6643" w:rsidRDefault="004B673A" w:rsidP="004B673A">
      <w:pPr>
        <w:spacing w:line="240" w:lineRule="auto"/>
        <w:rPr>
          <w:rFonts w:ascii="Century Gothic" w:hAnsi="Century Gothic"/>
          <w:color w:val="BD7355"/>
          <w:sz w:val="30"/>
          <w:szCs w:val="30"/>
          <w:lang w:val="en-GB"/>
        </w:rPr>
      </w:pPr>
      <w:r w:rsidRPr="002E6643">
        <w:rPr>
          <w:rFonts w:ascii="Century Gothic" w:hAnsi="Century Gothic"/>
          <w:color w:val="BD7355"/>
          <w:sz w:val="30"/>
          <w:szCs w:val="30"/>
          <w:lang w:val="en-GB"/>
        </w:rPr>
        <w:lastRenderedPageBreak/>
        <w:t xml:space="preserve">Part 2 A – </w:t>
      </w:r>
      <w:r w:rsidR="00D1539C" w:rsidRPr="002E6643">
        <w:rPr>
          <w:rFonts w:ascii="Century Gothic" w:hAnsi="Century Gothic"/>
          <w:color w:val="BD7355"/>
          <w:sz w:val="30"/>
          <w:szCs w:val="30"/>
          <w:lang w:val="en-GB"/>
        </w:rPr>
        <w:t xml:space="preserve">Construction </w:t>
      </w:r>
      <w:r w:rsidRPr="002E6643">
        <w:rPr>
          <w:rFonts w:ascii="Century Gothic" w:hAnsi="Century Gothic"/>
          <w:color w:val="BD7355"/>
          <w:sz w:val="30"/>
          <w:szCs w:val="30"/>
          <w:lang w:val="en-GB"/>
        </w:rPr>
        <w:t>Supervision Team Comments</w:t>
      </w:r>
    </w:p>
    <w:tbl>
      <w:tblPr>
        <w:tblStyle w:val="TableGrid"/>
        <w:tblW w:w="0" w:type="auto"/>
        <w:tblInd w:w="-5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10"/>
        <w:gridCol w:w="1710"/>
        <w:gridCol w:w="1800"/>
        <w:gridCol w:w="1620"/>
        <w:gridCol w:w="2970"/>
        <w:gridCol w:w="1552"/>
      </w:tblGrid>
      <w:tr w:rsidR="004B673A" w14:paraId="1AE21A35" w14:textId="77777777" w:rsidTr="002E6643">
        <w:trPr>
          <w:trHeight w:val="340"/>
        </w:trPr>
        <w:tc>
          <w:tcPr>
            <w:tcW w:w="10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036A2A36" w14:textId="77777777" w:rsidR="004B673A" w:rsidRPr="004B673A" w:rsidRDefault="004B673A" w:rsidP="004B673A">
            <w:pPr>
              <w:rPr>
                <w:b/>
                <w:color w:val="FFFFFF" w:themeColor="background1"/>
                <w:sz w:val="18"/>
                <w:szCs w:val="18"/>
                <w:lang w:val="en-GB"/>
              </w:rPr>
            </w:pPr>
            <w:r w:rsidRPr="004B673A">
              <w:rPr>
                <w:b/>
                <w:color w:val="FFFFFF" w:themeColor="background1"/>
                <w:sz w:val="18"/>
                <w:szCs w:val="18"/>
                <w:lang w:val="en-GB"/>
              </w:rPr>
              <w:t>Review Comments:</w:t>
            </w:r>
          </w:p>
        </w:tc>
      </w:tr>
      <w:tr w:rsidR="00D1539C" w14:paraId="7405EF95" w14:textId="77777777" w:rsidTr="00D1539C">
        <w:trPr>
          <w:trHeight w:val="2813"/>
        </w:trPr>
        <w:tc>
          <w:tcPr>
            <w:tcW w:w="10462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2B4BB8" w14:textId="77777777" w:rsidR="00D1539C" w:rsidRDefault="00D1539C" w:rsidP="004F60DC">
            <w:pPr>
              <w:rPr>
                <w:sz w:val="18"/>
                <w:szCs w:val="18"/>
              </w:rPr>
            </w:pPr>
          </w:p>
          <w:p w14:paraId="6F142CC2" w14:textId="77777777" w:rsidR="00D1539C" w:rsidRDefault="00D1539C" w:rsidP="004F60DC">
            <w:pPr>
              <w:rPr>
                <w:sz w:val="18"/>
                <w:szCs w:val="18"/>
                <w:lang w:val="en-GB"/>
              </w:rPr>
            </w:pPr>
          </w:p>
        </w:tc>
      </w:tr>
      <w:tr w:rsidR="004F60DC" w14:paraId="7D18E0F0" w14:textId="77777777" w:rsidTr="004B673A">
        <w:trPr>
          <w:trHeight w:val="283"/>
        </w:trPr>
        <w:tc>
          <w:tcPr>
            <w:tcW w:w="1046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EBE5" w:themeFill="accent2" w:themeFillTint="33"/>
            <w:vAlign w:val="center"/>
            <w:hideMark/>
          </w:tcPr>
          <w:p w14:paraId="22C5108E" w14:textId="77777777" w:rsidR="004F60DC" w:rsidRDefault="004F60DC" w:rsidP="004F60DC">
            <w:pPr>
              <w:rPr>
                <w:b/>
                <w:sz w:val="18"/>
                <w:szCs w:val="18"/>
                <w:lang w:val="en-GB"/>
              </w:rPr>
            </w:pPr>
            <w:r w:rsidRPr="00246BA8">
              <w:rPr>
                <w:b/>
                <w:color w:val="44546A" w:themeColor="text2"/>
                <w:sz w:val="18"/>
                <w:szCs w:val="18"/>
                <w:lang w:val="en-GB"/>
              </w:rPr>
              <w:t>Inspection Clearance:</w:t>
            </w:r>
          </w:p>
        </w:tc>
      </w:tr>
      <w:tr w:rsidR="004F60DC" w14:paraId="10E9297C" w14:textId="77777777" w:rsidTr="00D1539C">
        <w:trPr>
          <w:trHeight w:val="28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A50B9" w14:textId="77777777" w:rsidR="004F60DC" w:rsidRPr="00246BA8" w:rsidRDefault="004F60DC" w:rsidP="004F60DC">
            <w:pPr>
              <w:rPr>
                <w:b/>
                <w:color w:val="44546A" w:themeColor="text2"/>
                <w:sz w:val="18"/>
                <w:szCs w:val="18"/>
                <w:lang w:val="en-GB"/>
              </w:rPr>
            </w:pPr>
            <w:r w:rsidRPr="00246BA8">
              <w:rPr>
                <w:b/>
                <w:color w:val="44546A" w:themeColor="text2"/>
                <w:sz w:val="18"/>
                <w:szCs w:val="18"/>
                <w:lang w:val="en-GB"/>
              </w:rPr>
              <w:t>Role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794A8" w14:textId="77777777" w:rsidR="004F60DC" w:rsidRPr="00246BA8" w:rsidRDefault="004F60DC" w:rsidP="004F60DC">
            <w:pPr>
              <w:jc w:val="center"/>
              <w:rPr>
                <w:b/>
                <w:color w:val="44546A" w:themeColor="text2"/>
                <w:sz w:val="16"/>
                <w:szCs w:val="16"/>
                <w:lang w:val="en-GB"/>
              </w:rPr>
            </w:pPr>
            <w:r w:rsidRPr="00246BA8">
              <w:rPr>
                <w:b/>
                <w:color w:val="44546A" w:themeColor="text2"/>
                <w:sz w:val="16"/>
                <w:szCs w:val="16"/>
                <w:lang w:val="en-GB"/>
              </w:rPr>
              <w:t>Site Inspector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EEDDE" w14:textId="77777777" w:rsidR="004F60DC" w:rsidRPr="00246BA8" w:rsidRDefault="004F60DC" w:rsidP="004F60DC">
            <w:pPr>
              <w:jc w:val="center"/>
              <w:rPr>
                <w:b/>
                <w:color w:val="44546A" w:themeColor="text2"/>
                <w:sz w:val="16"/>
                <w:szCs w:val="16"/>
                <w:lang w:val="en-GB"/>
              </w:rPr>
            </w:pPr>
            <w:r w:rsidRPr="00246BA8">
              <w:rPr>
                <w:b/>
                <w:color w:val="44546A" w:themeColor="text2"/>
                <w:sz w:val="16"/>
                <w:szCs w:val="16"/>
                <w:lang w:val="en-GB"/>
              </w:rPr>
              <w:t>Discipline Field Engr.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80271" w14:textId="77777777" w:rsidR="004F60DC" w:rsidRPr="00246BA8" w:rsidRDefault="004F60DC" w:rsidP="004F60DC">
            <w:pPr>
              <w:jc w:val="center"/>
              <w:rPr>
                <w:b/>
                <w:color w:val="44546A" w:themeColor="text2"/>
                <w:sz w:val="16"/>
                <w:szCs w:val="16"/>
                <w:lang w:val="en-GB"/>
              </w:rPr>
            </w:pPr>
            <w:r w:rsidRPr="00246BA8">
              <w:rPr>
                <w:b/>
                <w:color w:val="44546A" w:themeColor="text2"/>
                <w:sz w:val="16"/>
                <w:szCs w:val="16"/>
                <w:lang w:val="en-GB"/>
              </w:rPr>
              <w:t>Discipline Package PM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263A6" w14:textId="5367D285" w:rsidR="004F60DC" w:rsidRPr="003A0322" w:rsidRDefault="00D1539C" w:rsidP="003A0322">
            <w:pPr>
              <w:jc w:val="center"/>
              <w:rPr>
                <w:b/>
                <w:color w:val="44546A" w:themeColor="text2"/>
                <w:sz w:val="16"/>
                <w:szCs w:val="16"/>
                <w:lang w:val="en-GB"/>
              </w:rPr>
            </w:pPr>
            <w:r w:rsidRPr="003A0322">
              <w:rPr>
                <w:b/>
                <w:color w:val="44546A" w:themeColor="text2"/>
                <w:sz w:val="16"/>
                <w:szCs w:val="16"/>
                <w:lang w:val="en-GB"/>
              </w:rPr>
              <w:t>Resident Engineer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58C6F" w14:textId="036F9781" w:rsidR="004F60DC" w:rsidRPr="003A0322" w:rsidRDefault="00D1539C" w:rsidP="003A0322">
            <w:pPr>
              <w:jc w:val="center"/>
              <w:rPr>
                <w:b/>
                <w:color w:val="44546A" w:themeColor="text2"/>
                <w:sz w:val="16"/>
                <w:szCs w:val="16"/>
                <w:lang w:val="en-GB"/>
              </w:rPr>
            </w:pPr>
            <w:r w:rsidRPr="003A0322">
              <w:rPr>
                <w:b/>
                <w:color w:val="44546A" w:themeColor="text2"/>
                <w:sz w:val="16"/>
                <w:szCs w:val="16"/>
                <w:lang w:val="en-GB"/>
              </w:rPr>
              <w:t>Project Manager</w:t>
            </w:r>
          </w:p>
        </w:tc>
      </w:tr>
      <w:tr w:rsidR="004F60DC" w14:paraId="63238BC2" w14:textId="77777777" w:rsidTr="00D1539C">
        <w:trPr>
          <w:trHeight w:val="503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94580" w14:textId="77777777" w:rsidR="004F60DC" w:rsidRPr="00246BA8" w:rsidRDefault="004F60DC" w:rsidP="004F60DC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246BA8">
              <w:rPr>
                <w:color w:val="44546A" w:themeColor="text2"/>
                <w:sz w:val="18"/>
                <w:szCs w:val="18"/>
                <w:lang w:val="en-GB"/>
              </w:rPr>
              <w:t>Name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1C15F8" w14:textId="77777777" w:rsidR="004F60DC" w:rsidRPr="00246BA8" w:rsidRDefault="004F60DC" w:rsidP="004F60DC">
            <w:pPr>
              <w:jc w:val="center"/>
              <w:rPr>
                <w:b/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3961A" w14:textId="77777777" w:rsidR="004F60DC" w:rsidRPr="00246BA8" w:rsidRDefault="004F60DC" w:rsidP="004F60DC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22101A" w14:textId="77777777" w:rsidR="004F60DC" w:rsidRPr="00246BA8" w:rsidRDefault="004F60DC" w:rsidP="004F60DC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0992D" w14:textId="343A11EE" w:rsidR="004F60DC" w:rsidRPr="00246BA8" w:rsidRDefault="004F60DC" w:rsidP="004F60DC">
            <w:pPr>
              <w:rPr>
                <w:color w:val="44546A" w:themeColor="text2"/>
                <w:sz w:val="14"/>
                <w:szCs w:val="14"/>
                <w:lang w:val="en-GB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1241F" w14:textId="4C7AFC90" w:rsidR="004F60DC" w:rsidRDefault="004F60DC" w:rsidP="004F60DC">
            <w:pPr>
              <w:jc w:val="center"/>
              <w:rPr>
                <w:b/>
                <w:sz w:val="16"/>
                <w:szCs w:val="16"/>
                <w:lang w:val="en-GB"/>
              </w:rPr>
            </w:pPr>
          </w:p>
        </w:tc>
      </w:tr>
      <w:tr w:rsidR="004F60DC" w14:paraId="77D8B27A" w14:textId="77777777" w:rsidTr="00D1539C">
        <w:trPr>
          <w:trHeight w:val="480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56ACA" w14:textId="77777777" w:rsidR="004F60DC" w:rsidRPr="00246BA8" w:rsidRDefault="004F60DC" w:rsidP="004F60DC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246BA8">
              <w:rPr>
                <w:color w:val="44546A" w:themeColor="text2"/>
                <w:sz w:val="18"/>
                <w:szCs w:val="18"/>
                <w:lang w:val="en-GB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EB500" w14:textId="77777777" w:rsidR="004F60DC" w:rsidRPr="00246BA8" w:rsidRDefault="004F60DC" w:rsidP="004F60DC">
            <w:pPr>
              <w:jc w:val="center"/>
              <w:rPr>
                <w:b/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02B73D" w14:textId="77777777" w:rsidR="004F60DC" w:rsidRPr="00246BA8" w:rsidRDefault="004F60DC" w:rsidP="004F60DC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3C6AEA" w14:textId="77777777" w:rsidR="004F60DC" w:rsidRPr="00246BA8" w:rsidRDefault="004F60DC" w:rsidP="004F60DC">
            <w:pPr>
              <w:jc w:val="center"/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E5EFD" w14:textId="32CEB6B2" w:rsidR="004F60DC" w:rsidRPr="00246BA8" w:rsidRDefault="004F60DC" w:rsidP="004F60DC">
            <w:pPr>
              <w:rPr>
                <w:color w:val="44546A" w:themeColor="text2"/>
                <w:sz w:val="14"/>
                <w:szCs w:val="14"/>
                <w:lang w:val="en-GB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ECA6E" w14:textId="1E3C6B0A" w:rsidR="004F60DC" w:rsidRDefault="004F60DC" w:rsidP="004F60DC">
            <w:pPr>
              <w:jc w:val="center"/>
              <w:rPr>
                <w:b/>
                <w:sz w:val="16"/>
                <w:szCs w:val="16"/>
                <w:lang w:val="en-GB"/>
              </w:rPr>
            </w:pPr>
          </w:p>
        </w:tc>
      </w:tr>
    </w:tbl>
    <w:p w14:paraId="4F43EE53" w14:textId="4CD4B7CF" w:rsidR="003D1EF4" w:rsidRDefault="003D1EF4" w:rsidP="004B673A">
      <w:pPr>
        <w:spacing w:before="80" w:after="0"/>
        <w:rPr>
          <w:rFonts w:cs="Arial"/>
          <w:color w:val="BE9E7E" w:themeColor="accent2"/>
          <w:lang w:val="en-GB"/>
        </w:rPr>
      </w:pPr>
    </w:p>
    <w:p w14:paraId="7C1AD7AA" w14:textId="00DBF677" w:rsidR="004B673A" w:rsidRPr="002E6643" w:rsidRDefault="004B673A" w:rsidP="003D1EF4">
      <w:pPr>
        <w:spacing w:before="80" w:after="120"/>
        <w:rPr>
          <w:rFonts w:ascii="Century Gothic" w:hAnsi="Century Gothic"/>
          <w:color w:val="BD7355"/>
          <w:sz w:val="30"/>
          <w:szCs w:val="30"/>
          <w:lang w:val="en-GB"/>
        </w:rPr>
      </w:pPr>
      <w:r w:rsidRPr="002E6643">
        <w:rPr>
          <w:rFonts w:ascii="Century Gothic" w:hAnsi="Century Gothic"/>
          <w:color w:val="BD7355"/>
          <w:sz w:val="30"/>
          <w:szCs w:val="30"/>
          <w:lang w:val="en-GB"/>
        </w:rPr>
        <w:t xml:space="preserve">Part 2 B – </w:t>
      </w:r>
      <w:r w:rsidR="00891447" w:rsidRPr="002E6643">
        <w:rPr>
          <w:rFonts w:ascii="Century Gothic" w:hAnsi="Century Gothic"/>
          <w:color w:val="BD7355"/>
          <w:sz w:val="30"/>
          <w:szCs w:val="30"/>
          <w:lang w:val="en-GB"/>
        </w:rPr>
        <w:t xml:space="preserve">Third Party </w:t>
      </w:r>
      <w:r w:rsidRPr="002E6643">
        <w:rPr>
          <w:rFonts w:ascii="Century Gothic" w:hAnsi="Century Gothic"/>
          <w:color w:val="BD7355"/>
          <w:sz w:val="30"/>
          <w:szCs w:val="30"/>
          <w:lang w:val="en-GB"/>
        </w:rPr>
        <w:t>Quality Assurance Clearance</w:t>
      </w:r>
      <w:r w:rsidR="00891447" w:rsidRPr="002E6643">
        <w:rPr>
          <w:rFonts w:ascii="Century Gothic" w:hAnsi="Century Gothic"/>
          <w:color w:val="BD7355"/>
          <w:sz w:val="30"/>
          <w:szCs w:val="30"/>
          <w:lang w:val="en-GB"/>
        </w:rPr>
        <w:t xml:space="preserve"> </w:t>
      </w:r>
      <w:r w:rsidR="00891447" w:rsidRPr="002E6643">
        <w:rPr>
          <w:rFonts w:ascii="Century Gothic" w:hAnsi="Century Gothic"/>
          <w:i/>
          <w:color w:val="BD7355"/>
          <w:sz w:val="16"/>
          <w:szCs w:val="16"/>
          <w:lang w:val="en-GB"/>
        </w:rPr>
        <w:t>(As Applicable)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15"/>
        <w:gridCol w:w="4410"/>
        <w:gridCol w:w="1170"/>
        <w:gridCol w:w="3262"/>
      </w:tblGrid>
      <w:tr w:rsidR="004B673A" w14:paraId="489571FE" w14:textId="77777777" w:rsidTr="002E6643">
        <w:trPr>
          <w:trHeight w:val="832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2CD09C14" w14:textId="77777777" w:rsidR="004B673A" w:rsidRPr="003D1EF4" w:rsidRDefault="004B673A" w:rsidP="003D1EF4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lang w:val="en-GB"/>
              </w:rPr>
            </w:pPr>
            <w:r w:rsidRPr="003D1EF4">
              <w:rPr>
                <w:b/>
                <w:bCs/>
                <w:color w:val="FFFFFF" w:themeColor="background1"/>
                <w:lang w:val="en-GB"/>
              </w:rPr>
              <w:t>QA/QC</w:t>
            </w: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86E7" w14:textId="77777777" w:rsidR="004B673A" w:rsidRDefault="004B673A">
            <w:pPr>
              <w:spacing w:before="240"/>
              <w:rPr>
                <w:rFonts w:ascii="Century Gothic" w:hAnsi="Century Gothic"/>
                <w:sz w:val="30"/>
                <w:szCs w:val="30"/>
                <w:lang w:val="en-GB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61442B60" w14:textId="77777777" w:rsidR="004B673A" w:rsidRDefault="004B673A">
            <w:pPr>
              <w:jc w:val="center"/>
              <w:rPr>
                <w:sz w:val="16"/>
                <w:szCs w:val="16"/>
                <w:lang w:val="en-GB"/>
              </w:rPr>
            </w:pPr>
            <w:r w:rsidRPr="004B673A">
              <w:rPr>
                <w:color w:val="FFFFFF" w:themeColor="background1"/>
                <w:sz w:val="16"/>
                <w:szCs w:val="16"/>
                <w:lang w:val="en-GB"/>
              </w:rPr>
              <w:t>Signature</w:t>
            </w:r>
          </w:p>
        </w:tc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0EB74" w14:textId="77777777" w:rsidR="004B673A" w:rsidRDefault="004B673A">
            <w:pPr>
              <w:spacing w:before="240"/>
              <w:rPr>
                <w:rFonts w:ascii="Century Gothic" w:hAnsi="Century Gothic"/>
                <w:sz w:val="30"/>
                <w:szCs w:val="30"/>
                <w:lang w:val="en-GB"/>
              </w:rPr>
            </w:pPr>
          </w:p>
        </w:tc>
      </w:tr>
    </w:tbl>
    <w:p w14:paraId="28430799" w14:textId="5DA246A7" w:rsidR="004B673A" w:rsidRPr="002E6643" w:rsidRDefault="004B673A" w:rsidP="003D1EF4">
      <w:pPr>
        <w:spacing w:before="80" w:after="120"/>
        <w:rPr>
          <w:rFonts w:ascii="Century Gothic" w:hAnsi="Century Gothic"/>
          <w:color w:val="BD7355"/>
          <w:sz w:val="30"/>
          <w:szCs w:val="30"/>
          <w:lang w:val="en-GB"/>
        </w:rPr>
      </w:pPr>
      <w:r w:rsidRPr="002E6643">
        <w:rPr>
          <w:rFonts w:ascii="Century Gothic" w:hAnsi="Century Gothic"/>
          <w:color w:val="BD7355"/>
          <w:sz w:val="30"/>
          <w:szCs w:val="30"/>
          <w:lang w:val="en-GB"/>
        </w:rPr>
        <w:t xml:space="preserve">Part 2 C – Third Party Consultant Inspection </w:t>
      </w:r>
      <w:r w:rsidRPr="002E6643">
        <w:rPr>
          <w:rFonts w:ascii="Century Gothic" w:hAnsi="Century Gothic"/>
          <w:i/>
          <w:color w:val="BD7355"/>
          <w:sz w:val="16"/>
          <w:szCs w:val="16"/>
          <w:lang w:val="en-GB"/>
        </w:rPr>
        <w:t>(As Applicable)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50"/>
        <w:gridCol w:w="4399"/>
        <w:gridCol w:w="1157"/>
        <w:gridCol w:w="3251"/>
      </w:tblGrid>
      <w:tr w:rsidR="004B673A" w14:paraId="5B6B8645" w14:textId="77777777" w:rsidTr="002E6643">
        <w:trPr>
          <w:trHeight w:val="797"/>
        </w:trPr>
        <w:tc>
          <w:tcPr>
            <w:tcW w:w="7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21803C67" w14:textId="77777777" w:rsidR="004B673A" w:rsidRDefault="004B673A" w:rsidP="003D1EF4">
            <w:pPr>
              <w:jc w:val="center"/>
              <w:rPr>
                <w:b/>
                <w:bCs/>
                <w:color w:val="FFFFFF" w:themeColor="background1"/>
                <w:lang w:val="en-GB"/>
              </w:rPr>
            </w:pPr>
            <w:r w:rsidRPr="003D1EF4">
              <w:rPr>
                <w:b/>
                <w:bCs/>
                <w:color w:val="FFFFFF" w:themeColor="background1"/>
                <w:lang w:val="en-GB"/>
              </w:rPr>
              <w:t>Consultant Representative</w:t>
            </w:r>
          </w:p>
          <w:p w14:paraId="2E8748C2" w14:textId="7FCCE325" w:rsidR="00891447" w:rsidRPr="003D1EF4" w:rsidRDefault="00891447" w:rsidP="003D1EF4">
            <w:pPr>
              <w:jc w:val="center"/>
              <w:rPr>
                <w:b/>
                <w:bCs/>
                <w:color w:val="FFFFFF" w:themeColor="background1"/>
                <w:lang w:val="en-GB"/>
              </w:rPr>
            </w:pPr>
          </w:p>
        </w:tc>
        <w:tc>
          <w:tcPr>
            <w:tcW w:w="21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EFB98" w14:textId="77777777" w:rsidR="004B673A" w:rsidRDefault="004B673A">
            <w:pPr>
              <w:spacing w:before="240"/>
              <w:jc w:val="center"/>
              <w:rPr>
                <w:rFonts w:ascii="Century Gothic" w:hAnsi="Century Gothic"/>
                <w:sz w:val="30"/>
                <w:szCs w:val="30"/>
                <w:lang w:val="en-GB"/>
              </w:rPr>
            </w:pPr>
          </w:p>
        </w:tc>
        <w:tc>
          <w:tcPr>
            <w:tcW w:w="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4F06A3C6" w14:textId="77777777" w:rsidR="004B673A" w:rsidRDefault="004B673A">
            <w:pPr>
              <w:jc w:val="center"/>
              <w:rPr>
                <w:sz w:val="16"/>
                <w:szCs w:val="16"/>
                <w:lang w:val="en-GB"/>
              </w:rPr>
            </w:pPr>
            <w:r w:rsidRPr="004B673A">
              <w:rPr>
                <w:color w:val="FFFFFF" w:themeColor="background1"/>
                <w:sz w:val="16"/>
                <w:szCs w:val="16"/>
                <w:lang w:val="en-GB"/>
              </w:rPr>
              <w:t>Signature</w:t>
            </w:r>
          </w:p>
        </w:tc>
        <w:tc>
          <w:tcPr>
            <w:tcW w:w="1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5CD8D" w14:textId="77777777" w:rsidR="004B673A" w:rsidRDefault="004B673A">
            <w:pPr>
              <w:spacing w:before="240"/>
              <w:jc w:val="center"/>
              <w:rPr>
                <w:rFonts w:ascii="Century Gothic" w:hAnsi="Century Gothic"/>
                <w:sz w:val="30"/>
                <w:szCs w:val="30"/>
                <w:lang w:val="en-GB"/>
              </w:rPr>
            </w:pPr>
          </w:p>
        </w:tc>
      </w:tr>
    </w:tbl>
    <w:p w14:paraId="13FD6CE1" w14:textId="77777777" w:rsidR="003A076E" w:rsidRPr="002E6643" w:rsidRDefault="004B673A" w:rsidP="003A076E">
      <w:pPr>
        <w:spacing w:before="240" w:after="0"/>
        <w:rPr>
          <w:rFonts w:ascii="Century Gothic" w:hAnsi="Century Gothic"/>
          <w:color w:val="BD7355"/>
          <w:sz w:val="30"/>
          <w:szCs w:val="30"/>
          <w:lang w:val="en-GB"/>
        </w:rPr>
      </w:pPr>
      <w:r w:rsidRPr="002E6643">
        <w:rPr>
          <w:rFonts w:ascii="Century Gothic" w:hAnsi="Century Gothic"/>
          <w:color w:val="BD7355"/>
          <w:sz w:val="30"/>
          <w:szCs w:val="30"/>
          <w:lang w:val="en-GB"/>
        </w:rPr>
        <w:t>Part 3 – Approval</w:t>
      </w:r>
    </w:p>
    <w:p w14:paraId="0F44BBA9" w14:textId="7F811050" w:rsidR="003A076E" w:rsidRPr="003A076E" w:rsidRDefault="003A076E" w:rsidP="003A076E">
      <w:pPr>
        <w:spacing w:after="0"/>
        <w:rPr>
          <w:i/>
          <w:color w:val="44546A" w:themeColor="text2"/>
          <w:sz w:val="14"/>
          <w:szCs w:val="14"/>
        </w:rPr>
      </w:pPr>
      <w:r w:rsidRPr="00246BA8">
        <w:rPr>
          <w:b/>
          <w:bCs/>
          <w:i/>
          <w:color w:val="44546A" w:themeColor="text2"/>
          <w:sz w:val="14"/>
          <w:szCs w:val="14"/>
          <w:u w:val="single"/>
          <w:lang w:val="en-GB"/>
        </w:rPr>
        <w:t>General Provisions:</w:t>
      </w:r>
      <w:r w:rsidRPr="00246BA8">
        <w:rPr>
          <w:i/>
          <w:color w:val="44546A" w:themeColor="text2"/>
          <w:sz w:val="14"/>
          <w:szCs w:val="14"/>
          <w:lang w:val="en-GB"/>
        </w:rPr>
        <w:t xml:space="preserve"> </w:t>
      </w:r>
      <w:r w:rsidR="00504B0D">
        <w:rPr>
          <w:i/>
          <w:color w:val="44546A" w:themeColor="text2"/>
          <w:sz w:val="14"/>
          <w:szCs w:val="14"/>
          <w:lang w:val="en-GB"/>
        </w:rPr>
        <w:tab/>
      </w:r>
      <w:r w:rsidRPr="00246BA8">
        <w:rPr>
          <w:i/>
          <w:color w:val="44546A" w:themeColor="text2"/>
          <w:sz w:val="14"/>
          <w:szCs w:val="14"/>
        </w:rPr>
        <w:t xml:space="preserve">Checking and approval by </w:t>
      </w:r>
      <w:r w:rsidR="00504B0D">
        <w:rPr>
          <w:i/>
          <w:color w:val="44546A" w:themeColor="text2"/>
          <w:sz w:val="14"/>
          <w:szCs w:val="14"/>
        </w:rPr>
        <w:t xml:space="preserve">Construction Supervisor and </w:t>
      </w:r>
      <w:r w:rsidRPr="00246BA8">
        <w:rPr>
          <w:i/>
          <w:color w:val="44546A" w:themeColor="text2"/>
          <w:sz w:val="14"/>
          <w:szCs w:val="14"/>
        </w:rPr>
        <w:t>F+G</w:t>
      </w:r>
      <w:r>
        <w:rPr>
          <w:i/>
          <w:color w:val="44546A" w:themeColor="text2"/>
          <w:sz w:val="14"/>
          <w:szCs w:val="14"/>
        </w:rPr>
        <w:t xml:space="preserve"> </w:t>
      </w:r>
      <w:r w:rsidRPr="00246BA8">
        <w:rPr>
          <w:i/>
          <w:color w:val="44546A" w:themeColor="text2"/>
          <w:sz w:val="14"/>
          <w:szCs w:val="14"/>
        </w:rPr>
        <w:t xml:space="preserve">shall not relive the Contractor from his obligations to perform the work in accordance </w:t>
      </w:r>
      <w:r w:rsidR="00504B0D">
        <w:rPr>
          <w:i/>
          <w:color w:val="44546A" w:themeColor="text2"/>
          <w:sz w:val="14"/>
          <w:szCs w:val="14"/>
        </w:rPr>
        <w:tab/>
      </w:r>
      <w:r w:rsidR="00504B0D">
        <w:rPr>
          <w:i/>
          <w:color w:val="44546A" w:themeColor="text2"/>
          <w:sz w:val="14"/>
          <w:szCs w:val="14"/>
        </w:rPr>
        <w:tab/>
      </w:r>
      <w:r w:rsidRPr="00246BA8">
        <w:rPr>
          <w:i/>
          <w:color w:val="44546A" w:themeColor="text2"/>
          <w:sz w:val="14"/>
          <w:szCs w:val="14"/>
        </w:rPr>
        <w:t xml:space="preserve">with the Contract Documents, </w:t>
      </w:r>
      <w:r w:rsidR="00504B0D">
        <w:rPr>
          <w:i/>
          <w:color w:val="44546A" w:themeColor="text2"/>
          <w:sz w:val="14"/>
          <w:szCs w:val="14"/>
        </w:rPr>
        <w:t xml:space="preserve">Work Specifications, </w:t>
      </w:r>
      <w:r w:rsidRPr="00246BA8">
        <w:rPr>
          <w:i/>
          <w:color w:val="44546A" w:themeColor="text2"/>
          <w:sz w:val="14"/>
          <w:szCs w:val="14"/>
        </w:rPr>
        <w:t>requirement of Safety, and Local Authority Regulations</w:t>
      </w:r>
    </w:p>
    <w:p w14:paraId="06A900DF" w14:textId="05021410" w:rsidR="004B673A" w:rsidRPr="003A076E" w:rsidRDefault="004B673A" w:rsidP="004B673A">
      <w:pPr>
        <w:spacing w:after="0"/>
        <w:rPr>
          <w:sz w:val="28"/>
          <w:szCs w:val="28"/>
        </w:rPr>
      </w:pPr>
      <w:r w:rsidRPr="003A076E">
        <w:rPr>
          <w:sz w:val="28"/>
          <w:szCs w:val="28"/>
        </w:rPr>
        <w:object w:dxaOrig="225" w:dyaOrig="225" w14:anchorId="7D31D03E">
          <v:shape id="_x0000_i1085" type="#_x0000_t75" style="width:67.8pt;height:18.4pt" o:ole="">
            <v:imagedata r:id="rId37" o:title=""/>
          </v:shape>
          <w:control r:id="rId38" w:name="CheckBox35" w:shapeid="_x0000_i1085"/>
        </w:object>
      </w:r>
      <w:r w:rsidRPr="003A076E">
        <w:rPr>
          <w:sz w:val="28"/>
          <w:szCs w:val="28"/>
        </w:rPr>
        <w:t xml:space="preserve">  </w:t>
      </w:r>
      <w:r w:rsidRPr="003A076E">
        <w:rPr>
          <w:sz w:val="28"/>
          <w:szCs w:val="28"/>
        </w:rPr>
        <w:object w:dxaOrig="225" w:dyaOrig="225" w14:anchorId="7B0ED614">
          <v:shape id="_x0000_i1087" type="#_x0000_t75" style="width:140.65pt;height:18.4pt" o:ole="">
            <v:imagedata r:id="rId39" o:title=""/>
          </v:shape>
          <w:control r:id="rId40" w:name="CheckBox351" w:shapeid="_x0000_i1087"/>
        </w:object>
      </w:r>
      <w:r w:rsidRPr="003A076E">
        <w:rPr>
          <w:sz w:val="28"/>
          <w:szCs w:val="28"/>
        </w:rPr>
        <w:t xml:space="preserve">  </w:t>
      </w:r>
      <w:r w:rsidRPr="003A076E">
        <w:rPr>
          <w:sz w:val="28"/>
          <w:szCs w:val="28"/>
        </w:rPr>
        <w:object w:dxaOrig="225" w:dyaOrig="225" w14:anchorId="0337AB57">
          <v:shape id="_x0000_i1089" type="#_x0000_t75" style="width:121.4pt;height:18.4pt" o:ole="">
            <v:imagedata r:id="rId41" o:title=""/>
          </v:shape>
          <w:control r:id="rId42" w:name="TextBox11" w:shapeid="_x0000_i1089"/>
        </w:object>
      </w:r>
      <w:r w:rsidRPr="003A076E">
        <w:rPr>
          <w:sz w:val="28"/>
          <w:szCs w:val="28"/>
        </w:rPr>
        <w:t xml:space="preserve">   </w:t>
      </w:r>
      <w:r w:rsidRPr="003A076E">
        <w:rPr>
          <w:sz w:val="28"/>
          <w:szCs w:val="28"/>
        </w:rPr>
        <w:object w:dxaOrig="225" w:dyaOrig="225" w14:anchorId="09B4D5A4">
          <v:shape id="_x0000_i1091" type="#_x0000_t75" style="width:1in;height:18.4pt" o:ole="">
            <v:imagedata r:id="rId43" o:title=""/>
          </v:shape>
          <w:control r:id="rId44" w:name="TextBox12" w:shapeid="_x0000_i1091"/>
        </w:object>
      </w:r>
    </w:p>
    <w:p w14:paraId="1C932130" w14:textId="77777777" w:rsidR="003D1EF4" w:rsidRPr="003D1EF4" w:rsidRDefault="003D1EF4" w:rsidP="004B673A">
      <w:pPr>
        <w:spacing w:after="0"/>
        <w:rPr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154"/>
        <w:gridCol w:w="3921"/>
        <w:gridCol w:w="282"/>
        <w:gridCol w:w="851"/>
        <w:gridCol w:w="307"/>
        <w:gridCol w:w="3832"/>
      </w:tblGrid>
      <w:tr w:rsidR="004B673A" w14:paraId="40D29803" w14:textId="77777777" w:rsidTr="002E6643">
        <w:trPr>
          <w:trHeight w:val="454"/>
          <w:jc w:val="center"/>
        </w:trPr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536CEE6D" w14:textId="77777777" w:rsidR="004B673A" w:rsidRDefault="004B673A">
            <w:pPr>
              <w:rPr>
                <w:b/>
                <w:color w:val="FFFFFF" w:themeColor="background1"/>
                <w:sz w:val="18"/>
                <w:szCs w:val="18"/>
                <w:lang w:val="en-GB"/>
              </w:rPr>
            </w:pPr>
            <w:r>
              <w:rPr>
                <w:b/>
                <w:color w:val="FFFFFF" w:themeColor="background1"/>
                <w:sz w:val="18"/>
                <w:szCs w:val="18"/>
                <w:lang w:val="en-GB"/>
              </w:rPr>
              <w:t>Stamp:</w:t>
            </w:r>
          </w:p>
        </w:tc>
        <w:tc>
          <w:tcPr>
            <w:tcW w:w="40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7355"/>
            <w:vAlign w:val="center"/>
            <w:hideMark/>
          </w:tcPr>
          <w:p w14:paraId="1503AA16" w14:textId="63CBA761" w:rsidR="004B673A" w:rsidRDefault="003A076E">
            <w:pPr>
              <w:rPr>
                <w:b/>
                <w:color w:val="FFFFFF" w:themeColor="background1"/>
                <w:sz w:val="18"/>
                <w:szCs w:val="18"/>
                <w:lang w:val="en-GB"/>
              </w:rPr>
            </w:pPr>
            <w:r>
              <w:rPr>
                <w:b/>
                <w:color w:val="FFFFFF" w:themeColor="background1"/>
                <w:sz w:val="18"/>
                <w:szCs w:val="18"/>
                <w:lang w:val="en-GB"/>
              </w:rPr>
              <w:t>Construction Supervis</w:t>
            </w:r>
            <w:r w:rsidR="00D1539C">
              <w:rPr>
                <w:b/>
                <w:color w:val="FFFFFF" w:themeColor="background1"/>
                <w:sz w:val="18"/>
                <w:szCs w:val="18"/>
                <w:lang w:val="en-GB"/>
              </w:rPr>
              <w:t>ion</w:t>
            </w:r>
            <w:r w:rsidR="005A4635">
              <w:rPr>
                <w:b/>
                <w:color w:val="FFFFFF" w:themeColor="background1"/>
                <w:sz w:val="18"/>
                <w:szCs w:val="18"/>
                <w:lang w:val="en-GB"/>
              </w:rPr>
              <w:t xml:space="preserve"> (Submitted)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A0C357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72C708" w14:textId="04F3C7FB" w:rsidR="004B673A" w:rsidRDefault="004B673A">
            <w:pPr>
              <w:rPr>
                <w:b/>
                <w:color w:val="FFFFFF" w:themeColor="background1"/>
                <w:sz w:val="18"/>
                <w:szCs w:val="18"/>
                <w:lang w:val="en-GB"/>
              </w:rPr>
            </w:pPr>
          </w:p>
        </w:tc>
        <w:tc>
          <w:tcPr>
            <w:tcW w:w="41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4A635D" w14:textId="761B009F" w:rsidR="004B673A" w:rsidRDefault="004B673A">
            <w:pPr>
              <w:rPr>
                <w:b/>
                <w:color w:val="FFFFFF" w:themeColor="background1"/>
                <w:sz w:val="18"/>
                <w:szCs w:val="18"/>
                <w:lang w:val="en-GB"/>
              </w:rPr>
            </w:pPr>
          </w:p>
        </w:tc>
      </w:tr>
      <w:tr w:rsidR="004B673A" w14:paraId="682B6255" w14:textId="77777777" w:rsidTr="002E6643">
        <w:trPr>
          <w:jc w:val="center"/>
        </w:trPr>
        <w:tc>
          <w:tcPr>
            <w:tcW w:w="515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E91E4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1CFC826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499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3E1800" w14:textId="174B912C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</w:tr>
      <w:tr w:rsidR="004B673A" w14:paraId="179E8049" w14:textId="77777777" w:rsidTr="002E6643">
        <w:trPr>
          <w:jc w:val="center"/>
        </w:trPr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848C5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2BC8B01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62D6C40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</w:tr>
      <w:tr w:rsidR="004B673A" w14:paraId="1B2CC8D1" w14:textId="77777777" w:rsidTr="002E6643">
        <w:trPr>
          <w:trHeight w:val="581"/>
          <w:jc w:val="center"/>
        </w:trPr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2A5D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5E21452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323BCB" w14:textId="77777777" w:rsidR="004B673A" w:rsidRDefault="004B673A">
            <w:pPr>
              <w:rPr>
                <w:sz w:val="18"/>
                <w:szCs w:val="18"/>
                <w:lang w:val="en-GB"/>
              </w:rPr>
            </w:pPr>
          </w:p>
        </w:tc>
      </w:tr>
      <w:tr w:rsidR="004B673A" w14:paraId="4FBB3499" w14:textId="77777777" w:rsidTr="002E6643">
        <w:trPr>
          <w:trHeight w:val="283"/>
          <w:jc w:val="center"/>
        </w:trPr>
        <w:tc>
          <w:tcPr>
            <w:tcW w:w="1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020CD40" w14:textId="77777777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246BA8">
              <w:rPr>
                <w:color w:val="44546A" w:themeColor="text2"/>
                <w:sz w:val="18"/>
                <w:szCs w:val="18"/>
                <w:lang w:val="en-GB"/>
              </w:rPr>
              <w:t>Name:</w:t>
            </w:r>
          </w:p>
        </w:tc>
        <w:tc>
          <w:tcPr>
            <w:tcW w:w="3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EC321" w14:textId="77777777" w:rsidR="004B673A" w:rsidRPr="00246BA8" w:rsidRDefault="004B673A">
            <w:pPr>
              <w:rPr>
                <w:b/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5408947" w14:textId="77777777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1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DF3CCA" w14:textId="490D062C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2BDC9D" w14:textId="77777777" w:rsidR="004B673A" w:rsidRPr="00246BA8" w:rsidRDefault="004B673A">
            <w:pPr>
              <w:rPr>
                <w:b/>
                <w:color w:val="44546A" w:themeColor="text2"/>
                <w:sz w:val="18"/>
                <w:szCs w:val="18"/>
                <w:lang w:val="en-GB"/>
              </w:rPr>
            </w:pPr>
          </w:p>
        </w:tc>
      </w:tr>
      <w:tr w:rsidR="004B673A" w14:paraId="4DB05813" w14:textId="77777777" w:rsidTr="002E6643">
        <w:trPr>
          <w:trHeight w:val="283"/>
          <w:jc w:val="center"/>
        </w:trPr>
        <w:tc>
          <w:tcPr>
            <w:tcW w:w="1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BDDA8F2" w14:textId="77777777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246BA8">
              <w:rPr>
                <w:color w:val="44546A" w:themeColor="text2"/>
                <w:sz w:val="18"/>
                <w:szCs w:val="18"/>
                <w:lang w:val="en-GB"/>
              </w:rPr>
              <w:t>Role:</w:t>
            </w:r>
          </w:p>
        </w:tc>
        <w:tc>
          <w:tcPr>
            <w:tcW w:w="3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442C" w14:textId="177C8D6A" w:rsidR="004B673A" w:rsidRPr="00246BA8" w:rsidRDefault="003A076E">
            <w:pPr>
              <w:rPr>
                <w:b/>
                <w:color w:val="44546A" w:themeColor="text2"/>
                <w:sz w:val="18"/>
                <w:szCs w:val="18"/>
                <w:lang w:val="en-GB"/>
              </w:rPr>
            </w:pPr>
            <w:r>
              <w:rPr>
                <w:b/>
                <w:color w:val="44546A" w:themeColor="text2"/>
                <w:sz w:val="18"/>
                <w:szCs w:val="18"/>
                <w:lang w:val="en-GB"/>
              </w:rPr>
              <w:t>Project Manager / Resident Engineer</w:t>
            </w: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8EF3A47" w14:textId="77777777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1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9B9E05" w14:textId="46D27183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909F2B2" w14:textId="13B2A0E0" w:rsidR="004B673A" w:rsidRPr="00246BA8" w:rsidRDefault="004B673A">
            <w:pPr>
              <w:rPr>
                <w:b/>
                <w:color w:val="44546A" w:themeColor="text2"/>
                <w:sz w:val="18"/>
                <w:szCs w:val="18"/>
                <w:lang w:val="en-GB"/>
              </w:rPr>
            </w:pPr>
          </w:p>
        </w:tc>
      </w:tr>
      <w:tr w:rsidR="004B673A" w14:paraId="3F4910A5" w14:textId="77777777" w:rsidTr="002E6643">
        <w:trPr>
          <w:trHeight w:val="704"/>
          <w:jc w:val="center"/>
        </w:trPr>
        <w:tc>
          <w:tcPr>
            <w:tcW w:w="12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2FC0B3" w14:textId="77777777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  <w:r w:rsidRPr="00246BA8">
              <w:rPr>
                <w:color w:val="44546A" w:themeColor="text2"/>
                <w:sz w:val="18"/>
                <w:szCs w:val="18"/>
                <w:lang w:val="en-GB"/>
              </w:rPr>
              <w:t>Signature:</w:t>
            </w:r>
          </w:p>
        </w:tc>
        <w:tc>
          <w:tcPr>
            <w:tcW w:w="3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046CE" w14:textId="77777777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28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A91405" w14:textId="77777777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11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71D83A" w14:textId="12599B04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80E11D" w14:textId="77777777" w:rsidR="004B673A" w:rsidRPr="00246BA8" w:rsidRDefault="004B673A">
            <w:pPr>
              <w:rPr>
                <w:color w:val="44546A" w:themeColor="text2"/>
                <w:sz w:val="18"/>
                <w:szCs w:val="18"/>
                <w:lang w:val="en-GB"/>
              </w:rPr>
            </w:pPr>
          </w:p>
        </w:tc>
      </w:tr>
    </w:tbl>
    <w:p w14:paraId="71106520" w14:textId="6E7C970C" w:rsidR="004E686F" w:rsidRPr="00246BA8" w:rsidRDefault="004B673A" w:rsidP="005A4635">
      <w:pPr>
        <w:spacing w:before="80" w:after="0" w:line="240" w:lineRule="auto"/>
        <w:jc w:val="both"/>
        <w:rPr>
          <w:color w:val="44546A" w:themeColor="text2"/>
          <w:sz w:val="14"/>
          <w:szCs w:val="14"/>
        </w:rPr>
      </w:pPr>
      <w:r w:rsidRPr="00246BA8">
        <w:rPr>
          <w:b/>
          <w:color w:val="44546A" w:themeColor="text2"/>
          <w:sz w:val="14"/>
          <w:szCs w:val="14"/>
        </w:rPr>
        <w:t>.</w:t>
      </w:r>
    </w:p>
    <w:sectPr w:rsidR="004E686F" w:rsidRPr="00246BA8" w:rsidSect="00671834">
      <w:headerReference w:type="default" r:id="rId45"/>
      <w:footerReference w:type="default" r:id="rId46"/>
      <w:pgSz w:w="11907" w:h="16839" w:code="9"/>
      <w:pgMar w:top="1985" w:right="720" w:bottom="454" w:left="720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B2EC0" w14:textId="77777777" w:rsidR="00D1539C" w:rsidRDefault="00D1539C" w:rsidP="007B73BB">
      <w:pPr>
        <w:spacing w:after="0" w:line="240" w:lineRule="auto"/>
      </w:pPr>
      <w:r>
        <w:separator/>
      </w:r>
    </w:p>
  </w:endnote>
  <w:endnote w:type="continuationSeparator" w:id="0">
    <w:p w14:paraId="2986F1F0" w14:textId="77777777" w:rsidR="00D1539C" w:rsidRDefault="00D1539C" w:rsidP="007B7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14696" w14:textId="1A23D363" w:rsidR="00D1539C" w:rsidRDefault="00D1539C" w:rsidP="002E6643">
    <w:pPr>
      <w:pStyle w:val="Footer"/>
      <w:pBdr>
        <w:top w:val="single" w:sz="18" w:space="1" w:color="BD7355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775E8" w14:textId="77777777" w:rsidR="00D1539C" w:rsidRDefault="00D1539C" w:rsidP="007B73BB">
      <w:pPr>
        <w:spacing w:after="0" w:line="240" w:lineRule="auto"/>
      </w:pPr>
      <w:r>
        <w:separator/>
      </w:r>
    </w:p>
  </w:footnote>
  <w:footnote w:type="continuationSeparator" w:id="0">
    <w:p w14:paraId="66EEB8D7" w14:textId="77777777" w:rsidR="00D1539C" w:rsidRDefault="00D1539C" w:rsidP="007B73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18"/>
      <w:gridCol w:w="3397"/>
    </w:tblGrid>
    <w:tr w:rsidR="00D1539C" w14:paraId="05B64C1A" w14:textId="77777777" w:rsidTr="004E5B10">
      <w:trPr>
        <w:trHeight w:val="283"/>
      </w:trPr>
      <w:tc>
        <w:tcPr>
          <w:tcW w:w="1418" w:type="dxa"/>
          <w:tcBorders>
            <w:top w:val="nil"/>
            <w:left w:val="nil"/>
            <w:bottom w:val="nil"/>
          </w:tcBorders>
          <w:vAlign w:val="center"/>
        </w:tcPr>
        <w:p w14:paraId="41462B88" w14:textId="2F32B764" w:rsidR="00D1539C" w:rsidRPr="00181F11" w:rsidRDefault="00181F11" w:rsidP="003D1EF4">
          <w:pPr>
            <w:pStyle w:val="Header"/>
            <w:rPr>
              <w:color w:val="FF0000"/>
              <w:sz w:val="18"/>
              <w:szCs w:val="18"/>
            </w:rPr>
          </w:pPr>
          <w:r w:rsidRPr="00181F11">
            <w:rPr>
              <w:color w:val="FF0000"/>
              <w:sz w:val="18"/>
              <w:szCs w:val="18"/>
            </w:rPr>
            <w:t>Doc</w:t>
          </w:r>
          <w:r w:rsidR="00D1539C" w:rsidRPr="00181F11">
            <w:rPr>
              <w:color w:val="FF0000"/>
              <w:sz w:val="18"/>
              <w:szCs w:val="18"/>
            </w:rPr>
            <w:t xml:space="preserve"> No:</w:t>
          </w:r>
        </w:p>
      </w:tc>
      <w:tc>
        <w:tcPr>
          <w:tcW w:w="3397" w:type="dxa"/>
          <w:vAlign w:val="center"/>
        </w:tcPr>
        <w:p w14:paraId="3C00CC9C" w14:textId="33943D0D" w:rsidR="00D1539C" w:rsidRPr="00181F11" w:rsidRDefault="00181F11" w:rsidP="003D1EF4">
          <w:pPr>
            <w:pStyle w:val="Header"/>
            <w:rPr>
              <w:color w:val="FF0000"/>
              <w:sz w:val="18"/>
              <w:szCs w:val="18"/>
            </w:rPr>
          </w:pPr>
          <w:r w:rsidRPr="00181F11">
            <w:rPr>
              <w:color w:val="FF0000"/>
              <w:sz w:val="18"/>
              <w:szCs w:val="18"/>
            </w:rPr>
            <w:t>Aconex Reference</w:t>
          </w:r>
        </w:p>
      </w:tc>
    </w:tr>
    <w:tr w:rsidR="00D1539C" w14:paraId="0DDCB7FA" w14:textId="77777777" w:rsidTr="004E5B10">
      <w:trPr>
        <w:trHeight w:val="283"/>
      </w:trPr>
      <w:tc>
        <w:tcPr>
          <w:tcW w:w="1418" w:type="dxa"/>
          <w:tcBorders>
            <w:top w:val="nil"/>
            <w:left w:val="nil"/>
            <w:bottom w:val="nil"/>
          </w:tcBorders>
          <w:vAlign w:val="center"/>
        </w:tcPr>
        <w:p w14:paraId="3D92233D" w14:textId="77777777" w:rsidR="00D1539C" w:rsidRPr="004C773C" w:rsidRDefault="00D1539C" w:rsidP="003D1EF4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Revision</w:t>
          </w:r>
          <w:r w:rsidRPr="004C773C">
            <w:rPr>
              <w:sz w:val="18"/>
              <w:szCs w:val="18"/>
            </w:rPr>
            <w:t>:</w:t>
          </w:r>
        </w:p>
      </w:tc>
      <w:tc>
        <w:tcPr>
          <w:tcW w:w="3397" w:type="dxa"/>
          <w:vAlign w:val="center"/>
        </w:tcPr>
        <w:p w14:paraId="2A5EB1EE" w14:textId="19AAA7EB" w:rsidR="00D1539C" w:rsidRPr="004C773C" w:rsidRDefault="00D1539C" w:rsidP="003D1EF4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0</w:t>
          </w:r>
          <w:r w:rsidR="0039613D">
            <w:rPr>
              <w:sz w:val="18"/>
              <w:szCs w:val="18"/>
            </w:rPr>
            <w:t>0</w:t>
          </w:r>
        </w:p>
      </w:tc>
    </w:tr>
    <w:tr w:rsidR="00D1539C" w14:paraId="62B69591" w14:textId="77777777" w:rsidTr="004E5B10">
      <w:trPr>
        <w:trHeight w:val="283"/>
      </w:trPr>
      <w:tc>
        <w:tcPr>
          <w:tcW w:w="1418" w:type="dxa"/>
          <w:tcBorders>
            <w:top w:val="nil"/>
            <w:left w:val="nil"/>
            <w:bottom w:val="nil"/>
          </w:tcBorders>
          <w:vAlign w:val="center"/>
        </w:tcPr>
        <w:p w14:paraId="678AB45B" w14:textId="77777777" w:rsidR="00D1539C" w:rsidRPr="004C773C" w:rsidRDefault="00D1539C" w:rsidP="003D1EF4">
          <w:pPr>
            <w:pStyle w:val="Header"/>
            <w:rPr>
              <w:sz w:val="18"/>
              <w:szCs w:val="18"/>
            </w:rPr>
          </w:pPr>
          <w:r w:rsidRPr="004C773C">
            <w:rPr>
              <w:sz w:val="18"/>
              <w:szCs w:val="18"/>
            </w:rPr>
            <w:t>Date:</w:t>
          </w:r>
        </w:p>
      </w:tc>
      <w:sdt>
        <w:sdtPr>
          <w:rPr>
            <w:sz w:val="18"/>
            <w:szCs w:val="18"/>
          </w:rPr>
          <w:id w:val="1838724666"/>
          <w:placeholder>
            <w:docPart w:val="A1FCD62342304783A6F2DA0632E7CB5F"/>
          </w:placeholder>
          <w:date w:fullDate="2022-01-10T00:00:00Z">
            <w:dateFormat w:val="dd MMMM yyyy"/>
            <w:lid w:val="en-GB"/>
            <w:storeMappedDataAs w:val="dateTime"/>
            <w:calendar w:val="gregorian"/>
          </w:date>
        </w:sdtPr>
        <w:sdtEndPr/>
        <w:sdtContent>
          <w:tc>
            <w:tcPr>
              <w:tcW w:w="3397" w:type="dxa"/>
              <w:vAlign w:val="center"/>
            </w:tcPr>
            <w:p w14:paraId="4F35EC49" w14:textId="02EC367F" w:rsidR="00D1539C" w:rsidRPr="004C773C" w:rsidRDefault="0039613D" w:rsidP="003D1EF4">
              <w:pPr>
                <w:pStyle w:val="Header"/>
                <w:rPr>
                  <w:sz w:val="18"/>
                  <w:szCs w:val="18"/>
                </w:rPr>
              </w:pPr>
              <w:r>
                <w:rPr>
                  <w:sz w:val="18"/>
                  <w:szCs w:val="18"/>
                  <w:lang w:val="en-GB"/>
                </w:rPr>
                <w:t>10 January 2022</w:t>
              </w:r>
            </w:p>
          </w:tc>
        </w:sdtContent>
      </w:sdt>
    </w:tr>
    <w:tr w:rsidR="00D1539C" w14:paraId="080D5490" w14:textId="77777777" w:rsidTr="004E5B10">
      <w:trPr>
        <w:trHeight w:val="283"/>
      </w:trPr>
      <w:tc>
        <w:tcPr>
          <w:tcW w:w="1418" w:type="dxa"/>
          <w:tcBorders>
            <w:top w:val="nil"/>
            <w:left w:val="nil"/>
            <w:bottom w:val="nil"/>
          </w:tcBorders>
          <w:vAlign w:val="center"/>
        </w:tcPr>
        <w:p w14:paraId="1194CED8" w14:textId="77777777" w:rsidR="00D1539C" w:rsidRPr="004C773C" w:rsidRDefault="00D1539C" w:rsidP="003D1EF4">
          <w:pPr>
            <w:pStyle w:val="Header"/>
            <w:rPr>
              <w:sz w:val="18"/>
              <w:szCs w:val="18"/>
            </w:rPr>
          </w:pPr>
          <w:r>
            <w:rPr>
              <w:sz w:val="18"/>
              <w:szCs w:val="18"/>
            </w:rPr>
            <w:t>Page:</w:t>
          </w:r>
        </w:p>
      </w:tc>
      <w:tc>
        <w:tcPr>
          <w:tcW w:w="3397" w:type="dxa"/>
          <w:vAlign w:val="center"/>
        </w:tcPr>
        <w:p w14:paraId="14CFEEEA" w14:textId="7344BBF9" w:rsidR="00D1539C" w:rsidRPr="005971AF" w:rsidRDefault="00D1539C" w:rsidP="003D1EF4">
          <w:pPr>
            <w:pStyle w:val="Header"/>
            <w:rPr>
              <w:sz w:val="18"/>
              <w:szCs w:val="18"/>
            </w:rPr>
          </w:pPr>
          <w:r w:rsidRPr="005971AF">
            <w:rPr>
              <w:sz w:val="18"/>
              <w:szCs w:val="18"/>
            </w:rPr>
            <w:fldChar w:fldCharType="begin"/>
          </w:r>
          <w:r w:rsidRPr="005971AF">
            <w:rPr>
              <w:sz w:val="18"/>
              <w:szCs w:val="18"/>
            </w:rPr>
            <w:instrText xml:space="preserve"> PAGE  \* Arabic  \* MERGEFORMAT </w:instrText>
          </w:r>
          <w:r w:rsidRPr="005971AF">
            <w:rPr>
              <w:sz w:val="18"/>
              <w:szCs w:val="18"/>
            </w:rPr>
            <w:fldChar w:fldCharType="separate"/>
          </w:r>
          <w:r w:rsidRPr="005971AF">
            <w:rPr>
              <w:noProof/>
              <w:sz w:val="18"/>
              <w:szCs w:val="18"/>
            </w:rPr>
            <w:t>1</w:t>
          </w:r>
          <w:r w:rsidRPr="005971AF">
            <w:rPr>
              <w:sz w:val="18"/>
              <w:szCs w:val="18"/>
            </w:rPr>
            <w:fldChar w:fldCharType="end"/>
          </w:r>
          <w:r w:rsidRPr="005971AF">
            <w:rPr>
              <w:sz w:val="18"/>
              <w:szCs w:val="18"/>
            </w:rPr>
            <w:t xml:space="preserve"> of </w:t>
          </w:r>
          <w:r w:rsidRPr="005971AF">
            <w:rPr>
              <w:sz w:val="18"/>
              <w:szCs w:val="18"/>
            </w:rPr>
            <w:fldChar w:fldCharType="begin"/>
          </w:r>
          <w:r w:rsidRPr="005971AF">
            <w:rPr>
              <w:sz w:val="18"/>
              <w:szCs w:val="18"/>
            </w:rPr>
            <w:instrText xml:space="preserve"> NUMPAGES  \* Arabic  \* MERGEFORMAT </w:instrText>
          </w:r>
          <w:r w:rsidRPr="005971AF">
            <w:rPr>
              <w:sz w:val="18"/>
              <w:szCs w:val="18"/>
            </w:rPr>
            <w:fldChar w:fldCharType="separate"/>
          </w:r>
          <w:r w:rsidRPr="005971AF">
            <w:rPr>
              <w:noProof/>
              <w:sz w:val="18"/>
              <w:szCs w:val="18"/>
            </w:rPr>
            <w:t>2</w:t>
          </w:r>
          <w:r w:rsidRPr="005971AF">
            <w:rPr>
              <w:sz w:val="18"/>
              <w:szCs w:val="18"/>
            </w:rPr>
            <w:fldChar w:fldCharType="end"/>
          </w:r>
        </w:p>
      </w:tc>
    </w:tr>
  </w:tbl>
  <w:p w14:paraId="0271CBB8" w14:textId="4DD84430" w:rsidR="00D1539C" w:rsidRPr="00E80BAD" w:rsidRDefault="002E5A97" w:rsidP="002E6643">
    <w:pPr>
      <w:pStyle w:val="Header"/>
      <w:pBdr>
        <w:bottom w:val="single" w:sz="18" w:space="1" w:color="BD7355"/>
      </w:pBdr>
      <w:spacing w:after="240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3296101" wp14:editId="2CEF6099">
              <wp:simplePos x="0" y="0"/>
              <wp:positionH relativeFrom="margin">
                <wp:align>right</wp:align>
              </wp:positionH>
              <wp:positionV relativeFrom="paragraph">
                <wp:posOffset>-665653</wp:posOffset>
              </wp:positionV>
              <wp:extent cx="1294888" cy="515501"/>
              <wp:effectExtent l="0" t="0" r="63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4888" cy="515501"/>
                      </a:xfrm>
                      <a:prstGeom prst="rect">
                        <a:avLst/>
                      </a:prstGeom>
                      <a:solidFill>
                        <a:srgbClr val="BD735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00DB9C0" w14:textId="5C4A7508" w:rsidR="002E5A97" w:rsidRPr="004E5B10" w:rsidRDefault="002E5A97" w:rsidP="002E5A97">
                          <w:pPr>
                            <w:jc w:val="center"/>
                            <w:rPr>
                              <w:lang w:val="en-GB"/>
                            </w:rPr>
                          </w:pPr>
                          <w:r>
                            <w:rPr>
                              <w:lang w:val="en-GB"/>
                            </w:rPr>
                            <w:t>Contractor’s Logo</w:t>
                          </w:r>
                        </w:p>
                        <w:p w14:paraId="699BCBF8" w14:textId="77777777" w:rsidR="002E5A97" w:rsidRPr="004E5B10" w:rsidRDefault="002E5A97" w:rsidP="002E5A9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296101" id="Rectangle 3" o:spid="_x0000_s1026" style="position:absolute;margin-left:50.75pt;margin-top:-52.4pt;width:101.95pt;height:40.6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" fillcolor="#bd7355" stroked="f" strokeweight="1pt">
              <v:textbox>
                <w:txbxContent>
                  <w:p w14:paraId="400DB9C0" w14:textId="5C4A7508" w:rsidR="002E5A97" w:rsidRPr="004E5B10" w:rsidRDefault="002E5A97" w:rsidP="002E5A97">
                    <w:pPr>
                      <w:jc w:val="center"/>
                      <w:rPr>
                        <w:lang w:val="en-GB"/>
                      </w:rPr>
                    </w:pPr>
                    <w:r>
                      <w:rPr>
                        <w:lang w:val="en-GB"/>
                      </w:rPr>
                      <w:t>Contractor’s Logo</w:t>
                    </w:r>
                  </w:p>
                  <w:p w14:paraId="699BCBF8" w14:textId="77777777" w:rsidR="002E5A97" w:rsidRPr="004E5B10" w:rsidRDefault="002E5A97" w:rsidP="002E5A97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F6B72"/>
    <w:multiLevelType w:val="hybridMultilevel"/>
    <w:tmpl w:val="945ACC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6008A"/>
    <w:multiLevelType w:val="hybridMultilevel"/>
    <w:tmpl w:val="DCEC0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00"/>
  <w:displayHorizontalDrawingGridEvery w:val="2"/>
  <w:characterSpacingControl w:val="doNotCompress"/>
  <w:hdrShapeDefaults>
    <o:shapedefaults v:ext="edit" spidmax="71681" style="mso-position-horizontal-relative:margin;v-text-anchor:middle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C23"/>
    <w:rsid w:val="00005B4B"/>
    <w:rsid w:val="000172FC"/>
    <w:rsid w:val="00020B80"/>
    <w:rsid w:val="00024E13"/>
    <w:rsid w:val="00037E2F"/>
    <w:rsid w:val="00070DBE"/>
    <w:rsid w:val="00082876"/>
    <w:rsid w:val="00086E05"/>
    <w:rsid w:val="000900AA"/>
    <w:rsid w:val="000A097F"/>
    <w:rsid w:val="000A2C4B"/>
    <w:rsid w:val="000A2DE0"/>
    <w:rsid w:val="000B4247"/>
    <w:rsid w:val="000C3DCE"/>
    <w:rsid w:val="000D4350"/>
    <w:rsid w:val="000E5BD4"/>
    <w:rsid w:val="000F35B2"/>
    <w:rsid w:val="00100FC0"/>
    <w:rsid w:val="00104289"/>
    <w:rsid w:val="00120DB2"/>
    <w:rsid w:val="0012786F"/>
    <w:rsid w:val="0014410F"/>
    <w:rsid w:val="00153C32"/>
    <w:rsid w:val="00164776"/>
    <w:rsid w:val="00181F11"/>
    <w:rsid w:val="00182978"/>
    <w:rsid w:val="001A7047"/>
    <w:rsid w:val="001C7C4F"/>
    <w:rsid w:val="001E61B5"/>
    <w:rsid w:val="001F4E85"/>
    <w:rsid w:val="002005A9"/>
    <w:rsid w:val="002018FF"/>
    <w:rsid w:val="00206CCA"/>
    <w:rsid w:val="00211B82"/>
    <w:rsid w:val="00231982"/>
    <w:rsid w:val="00246BA8"/>
    <w:rsid w:val="002542D8"/>
    <w:rsid w:val="002629FA"/>
    <w:rsid w:val="002647BB"/>
    <w:rsid w:val="0026597B"/>
    <w:rsid w:val="002725DB"/>
    <w:rsid w:val="00282265"/>
    <w:rsid w:val="002A1D4F"/>
    <w:rsid w:val="002A2FCE"/>
    <w:rsid w:val="002B4BB8"/>
    <w:rsid w:val="002E056E"/>
    <w:rsid w:val="002E5A97"/>
    <w:rsid w:val="002E6643"/>
    <w:rsid w:val="002E69C1"/>
    <w:rsid w:val="002F05E5"/>
    <w:rsid w:val="002F377F"/>
    <w:rsid w:val="002F5044"/>
    <w:rsid w:val="0030116C"/>
    <w:rsid w:val="003026EF"/>
    <w:rsid w:val="003306C1"/>
    <w:rsid w:val="00341778"/>
    <w:rsid w:val="003463E6"/>
    <w:rsid w:val="00355815"/>
    <w:rsid w:val="003641CF"/>
    <w:rsid w:val="003648DB"/>
    <w:rsid w:val="00370334"/>
    <w:rsid w:val="0037279B"/>
    <w:rsid w:val="0037681A"/>
    <w:rsid w:val="0039613D"/>
    <w:rsid w:val="003A0322"/>
    <w:rsid w:val="003A076E"/>
    <w:rsid w:val="003A2EE0"/>
    <w:rsid w:val="003B7A87"/>
    <w:rsid w:val="003C04FB"/>
    <w:rsid w:val="003C3AD4"/>
    <w:rsid w:val="003D1EF4"/>
    <w:rsid w:val="003D2950"/>
    <w:rsid w:val="00403595"/>
    <w:rsid w:val="00427FC2"/>
    <w:rsid w:val="00440A27"/>
    <w:rsid w:val="0044462A"/>
    <w:rsid w:val="0044733A"/>
    <w:rsid w:val="004503CE"/>
    <w:rsid w:val="00455AAC"/>
    <w:rsid w:val="00456099"/>
    <w:rsid w:val="0046050E"/>
    <w:rsid w:val="0047415A"/>
    <w:rsid w:val="00474F61"/>
    <w:rsid w:val="004825BE"/>
    <w:rsid w:val="004964C9"/>
    <w:rsid w:val="00496723"/>
    <w:rsid w:val="004967D1"/>
    <w:rsid w:val="004A026D"/>
    <w:rsid w:val="004B071D"/>
    <w:rsid w:val="004B673A"/>
    <w:rsid w:val="004C1500"/>
    <w:rsid w:val="004C1C45"/>
    <w:rsid w:val="004D39F9"/>
    <w:rsid w:val="004D4109"/>
    <w:rsid w:val="004E5B10"/>
    <w:rsid w:val="004E686F"/>
    <w:rsid w:val="004E7FA5"/>
    <w:rsid w:val="004F60DC"/>
    <w:rsid w:val="00504B0D"/>
    <w:rsid w:val="00506053"/>
    <w:rsid w:val="005222D0"/>
    <w:rsid w:val="005404E8"/>
    <w:rsid w:val="0054517A"/>
    <w:rsid w:val="005479B7"/>
    <w:rsid w:val="005509E7"/>
    <w:rsid w:val="00560D50"/>
    <w:rsid w:val="00570E60"/>
    <w:rsid w:val="005A4635"/>
    <w:rsid w:val="005B000B"/>
    <w:rsid w:val="005B0471"/>
    <w:rsid w:val="005F001A"/>
    <w:rsid w:val="005F01BB"/>
    <w:rsid w:val="005F102C"/>
    <w:rsid w:val="005F23AB"/>
    <w:rsid w:val="005F2A14"/>
    <w:rsid w:val="005F6581"/>
    <w:rsid w:val="0061645D"/>
    <w:rsid w:val="006322B9"/>
    <w:rsid w:val="00635574"/>
    <w:rsid w:val="00640418"/>
    <w:rsid w:val="006506F5"/>
    <w:rsid w:val="0065438A"/>
    <w:rsid w:val="00671834"/>
    <w:rsid w:val="006743AC"/>
    <w:rsid w:val="00674F67"/>
    <w:rsid w:val="006758C3"/>
    <w:rsid w:val="0067688B"/>
    <w:rsid w:val="006776D1"/>
    <w:rsid w:val="00681BC3"/>
    <w:rsid w:val="006902F4"/>
    <w:rsid w:val="00690739"/>
    <w:rsid w:val="006A11A9"/>
    <w:rsid w:val="006B342E"/>
    <w:rsid w:val="006C7073"/>
    <w:rsid w:val="0071217B"/>
    <w:rsid w:val="00725E49"/>
    <w:rsid w:val="00751EFE"/>
    <w:rsid w:val="00754364"/>
    <w:rsid w:val="00755BB0"/>
    <w:rsid w:val="00760C5A"/>
    <w:rsid w:val="00764445"/>
    <w:rsid w:val="007766D5"/>
    <w:rsid w:val="00785E54"/>
    <w:rsid w:val="00796102"/>
    <w:rsid w:val="007A3126"/>
    <w:rsid w:val="007A7552"/>
    <w:rsid w:val="007B5DE8"/>
    <w:rsid w:val="007B73BB"/>
    <w:rsid w:val="007D4427"/>
    <w:rsid w:val="007F3C02"/>
    <w:rsid w:val="00801D46"/>
    <w:rsid w:val="00803443"/>
    <w:rsid w:val="00815058"/>
    <w:rsid w:val="00827D4B"/>
    <w:rsid w:val="00844240"/>
    <w:rsid w:val="00862122"/>
    <w:rsid w:val="00864216"/>
    <w:rsid w:val="00866DCE"/>
    <w:rsid w:val="00873C1F"/>
    <w:rsid w:val="00876733"/>
    <w:rsid w:val="0088093A"/>
    <w:rsid w:val="00881BEF"/>
    <w:rsid w:val="00883A86"/>
    <w:rsid w:val="00883D7C"/>
    <w:rsid w:val="00891447"/>
    <w:rsid w:val="00892121"/>
    <w:rsid w:val="0089760D"/>
    <w:rsid w:val="008A18A2"/>
    <w:rsid w:val="008B27B5"/>
    <w:rsid w:val="008B2C93"/>
    <w:rsid w:val="008D1789"/>
    <w:rsid w:val="008D4341"/>
    <w:rsid w:val="008E0838"/>
    <w:rsid w:val="008E17A3"/>
    <w:rsid w:val="008E7DC3"/>
    <w:rsid w:val="008F4E6D"/>
    <w:rsid w:val="009018C6"/>
    <w:rsid w:val="00901AB8"/>
    <w:rsid w:val="009060D3"/>
    <w:rsid w:val="00916333"/>
    <w:rsid w:val="00930DFB"/>
    <w:rsid w:val="00932C6D"/>
    <w:rsid w:val="00956CA4"/>
    <w:rsid w:val="00957C71"/>
    <w:rsid w:val="00980141"/>
    <w:rsid w:val="009A34EA"/>
    <w:rsid w:val="009B3073"/>
    <w:rsid w:val="009B3BD3"/>
    <w:rsid w:val="009C3345"/>
    <w:rsid w:val="009D17CC"/>
    <w:rsid w:val="009D57B3"/>
    <w:rsid w:val="009D6B6D"/>
    <w:rsid w:val="009D749E"/>
    <w:rsid w:val="009E6BCA"/>
    <w:rsid w:val="009F05E1"/>
    <w:rsid w:val="009F0EBF"/>
    <w:rsid w:val="009F17E1"/>
    <w:rsid w:val="00A044BC"/>
    <w:rsid w:val="00A238C1"/>
    <w:rsid w:val="00A27D6A"/>
    <w:rsid w:val="00A357E0"/>
    <w:rsid w:val="00A41781"/>
    <w:rsid w:val="00A5171F"/>
    <w:rsid w:val="00A572CF"/>
    <w:rsid w:val="00A636ED"/>
    <w:rsid w:val="00A67C58"/>
    <w:rsid w:val="00AA4D14"/>
    <w:rsid w:val="00AB07C5"/>
    <w:rsid w:val="00AB40F9"/>
    <w:rsid w:val="00AB5799"/>
    <w:rsid w:val="00AC5D64"/>
    <w:rsid w:val="00AD05D6"/>
    <w:rsid w:val="00AD1464"/>
    <w:rsid w:val="00AE1678"/>
    <w:rsid w:val="00AE793C"/>
    <w:rsid w:val="00B04EA2"/>
    <w:rsid w:val="00B10693"/>
    <w:rsid w:val="00B17CEE"/>
    <w:rsid w:val="00B36DA7"/>
    <w:rsid w:val="00B55679"/>
    <w:rsid w:val="00B57859"/>
    <w:rsid w:val="00B646BE"/>
    <w:rsid w:val="00B66097"/>
    <w:rsid w:val="00B66410"/>
    <w:rsid w:val="00B74DB3"/>
    <w:rsid w:val="00B80199"/>
    <w:rsid w:val="00B82979"/>
    <w:rsid w:val="00B872EA"/>
    <w:rsid w:val="00B96E2D"/>
    <w:rsid w:val="00BA47C9"/>
    <w:rsid w:val="00BA581D"/>
    <w:rsid w:val="00BA5B65"/>
    <w:rsid w:val="00BB6EDF"/>
    <w:rsid w:val="00BC6575"/>
    <w:rsid w:val="00BD0BE2"/>
    <w:rsid w:val="00BD0FA5"/>
    <w:rsid w:val="00BD49F4"/>
    <w:rsid w:val="00BE6DC3"/>
    <w:rsid w:val="00C03FF7"/>
    <w:rsid w:val="00C06425"/>
    <w:rsid w:val="00C06C53"/>
    <w:rsid w:val="00C24BCB"/>
    <w:rsid w:val="00C30919"/>
    <w:rsid w:val="00C34074"/>
    <w:rsid w:val="00C53735"/>
    <w:rsid w:val="00C540AB"/>
    <w:rsid w:val="00C61E20"/>
    <w:rsid w:val="00C82D29"/>
    <w:rsid w:val="00C83F30"/>
    <w:rsid w:val="00CA4749"/>
    <w:rsid w:val="00CB6CC1"/>
    <w:rsid w:val="00CB6EDE"/>
    <w:rsid w:val="00CD6738"/>
    <w:rsid w:val="00CE00E2"/>
    <w:rsid w:val="00CE3329"/>
    <w:rsid w:val="00CF671C"/>
    <w:rsid w:val="00D127C5"/>
    <w:rsid w:val="00D1521C"/>
    <w:rsid w:val="00D1539C"/>
    <w:rsid w:val="00D17EBB"/>
    <w:rsid w:val="00D41008"/>
    <w:rsid w:val="00D42B32"/>
    <w:rsid w:val="00D45394"/>
    <w:rsid w:val="00D6506B"/>
    <w:rsid w:val="00D72D53"/>
    <w:rsid w:val="00D8017D"/>
    <w:rsid w:val="00D94725"/>
    <w:rsid w:val="00D958C1"/>
    <w:rsid w:val="00DC7BC9"/>
    <w:rsid w:val="00DD6C23"/>
    <w:rsid w:val="00DF0AB0"/>
    <w:rsid w:val="00DF79D0"/>
    <w:rsid w:val="00E2133B"/>
    <w:rsid w:val="00E21F40"/>
    <w:rsid w:val="00E26169"/>
    <w:rsid w:val="00E51108"/>
    <w:rsid w:val="00E80BAD"/>
    <w:rsid w:val="00E92B5A"/>
    <w:rsid w:val="00EB3CB4"/>
    <w:rsid w:val="00EB702E"/>
    <w:rsid w:val="00EC5DD4"/>
    <w:rsid w:val="00ED0E92"/>
    <w:rsid w:val="00EE61DA"/>
    <w:rsid w:val="00EF0B36"/>
    <w:rsid w:val="00EF2F99"/>
    <w:rsid w:val="00EF6A7D"/>
    <w:rsid w:val="00F23ABF"/>
    <w:rsid w:val="00F27A09"/>
    <w:rsid w:val="00F30850"/>
    <w:rsid w:val="00F30BCE"/>
    <w:rsid w:val="00F5375E"/>
    <w:rsid w:val="00F63D71"/>
    <w:rsid w:val="00F67E11"/>
    <w:rsid w:val="00F74916"/>
    <w:rsid w:val="00F90902"/>
    <w:rsid w:val="00FA3B42"/>
    <w:rsid w:val="00FC6183"/>
    <w:rsid w:val="00FD2A58"/>
    <w:rsid w:val="00FE4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81" style="mso-position-horizontal-relative:margin;v-text-anchor:middle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69E7F99"/>
  <w15:docId w15:val="{0885CFE3-C61B-436E-9568-4B7017B75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DE8"/>
  </w:style>
  <w:style w:type="paragraph" w:styleId="Heading1">
    <w:name w:val="heading 1"/>
    <w:basedOn w:val="Normal"/>
    <w:next w:val="Normal"/>
    <w:link w:val="Heading1Char"/>
    <w:uiPriority w:val="9"/>
    <w:qFormat/>
    <w:rsid w:val="00C03F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83C1F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2E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7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3BB"/>
  </w:style>
  <w:style w:type="paragraph" w:styleId="Footer">
    <w:name w:val="footer"/>
    <w:basedOn w:val="Normal"/>
    <w:link w:val="FooterChar"/>
    <w:uiPriority w:val="99"/>
    <w:unhideWhenUsed/>
    <w:rsid w:val="007B73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73BB"/>
  </w:style>
  <w:style w:type="character" w:styleId="PlaceholderText">
    <w:name w:val="Placeholder Text"/>
    <w:basedOn w:val="DefaultParagraphFont"/>
    <w:uiPriority w:val="99"/>
    <w:semiHidden/>
    <w:rsid w:val="006322B9"/>
    <w:rPr>
      <w:color w:val="808080"/>
    </w:rPr>
  </w:style>
  <w:style w:type="paragraph" w:styleId="ListParagraph">
    <w:name w:val="List Paragraph"/>
    <w:basedOn w:val="Normal"/>
    <w:uiPriority w:val="34"/>
    <w:qFormat/>
    <w:rsid w:val="00B556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80B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BAD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30BCE"/>
    <w:pPr>
      <w:spacing w:after="300" w:line="240" w:lineRule="auto"/>
      <w:contextualSpacing/>
    </w:pPr>
    <w:rPr>
      <w:rFonts w:ascii="Century Gothic" w:eastAsiaTheme="majorEastAsia" w:hAnsi="Century Gothic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30BCE"/>
    <w:rPr>
      <w:rFonts w:ascii="Century Gothic" w:eastAsiaTheme="majorEastAsia" w:hAnsi="Century Gothic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03FF7"/>
    <w:rPr>
      <w:rFonts w:asciiTheme="majorHAnsi" w:eastAsiaTheme="majorEastAsia" w:hAnsiTheme="majorHAnsi" w:cstheme="majorBidi"/>
      <w:b/>
      <w:bCs/>
      <w:color w:val="283C1F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4E5B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7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wmf"/><Relationship Id="rId18" Type="http://schemas.openxmlformats.org/officeDocument/2006/relationships/control" Target="activeX/activeX4.xml"/><Relationship Id="rId26" Type="http://schemas.openxmlformats.org/officeDocument/2006/relationships/control" Target="activeX/activeX8.xml"/><Relationship Id="rId39" Type="http://schemas.openxmlformats.org/officeDocument/2006/relationships/image" Target="media/image15.wmf"/><Relationship Id="rId21" Type="http://schemas.openxmlformats.org/officeDocument/2006/relationships/image" Target="media/image6.wmf"/><Relationship Id="rId34" Type="http://schemas.openxmlformats.org/officeDocument/2006/relationships/control" Target="activeX/activeX12.xml"/><Relationship Id="rId42" Type="http://schemas.openxmlformats.org/officeDocument/2006/relationships/control" Target="activeX/activeX16.xm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control" Target="activeX/activeX3.xml"/><Relationship Id="rId29" Type="http://schemas.openxmlformats.org/officeDocument/2006/relationships/image" Target="media/image10.wmf"/><Relationship Id="rId11" Type="http://schemas.openxmlformats.org/officeDocument/2006/relationships/image" Target="media/image1.wmf"/><Relationship Id="rId24" Type="http://schemas.openxmlformats.org/officeDocument/2006/relationships/control" Target="activeX/activeX7.xml"/><Relationship Id="rId32" Type="http://schemas.openxmlformats.org/officeDocument/2006/relationships/control" Target="activeX/activeX11.xml"/><Relationship Id="rId37" Type="http://schemas.openxmlformats.org/officeDocument/2006/relationships/image" Target="media/image14.wmf"/><Relationship Id="rId40" Type="http://schemas.openxmlformats.org/officeDocument/2006/relationships/control" Target="activeX/activeX15.xml"/><Relationship Id="rId45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wmf"/><Relationship Id="rId23" Type="http://schemas.openxmlformats.org/officeDocument/2006/relationships/image" Target="media/image7.wmf"/><Relationship Id="rId28" Type="http://schemas.openxmlformats.org/officeDocument/2006/relationships/control" Target="activeX/activeX9.xml"/><Relationship Id="rId36" Type="http://schemas.openxmlformats.org/officeDocument/2006/relationships/control" Target="activeX/activeX13.xml"/><Relationship Id="rId49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wmf"/><Relationship Id="rId31" Type="http://schemas.openxmlformats.org/officeDocument/2006/relationships/image" Target="media/image11.wmf"/><Relationship Id="rId44" Type="http://schemas.openxmlformats.org/officeDocument/2006/relationships/control" Target="activeX/activeX17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ntrol" Target="activeX/activeX2.xml"/><Relationship Id="rId22" Type="http://schemas.openxmlformats.org/officeDocument/2006/relationships/control" Target="activeX/activeX6.xml"/><Relationship Id="rId27" Type="http://schemas.openxmlformats.org/officeDocument/2006/relationships/image" Target="media/image9.wmf"/><Relationship Id="rId30" Type="http://schemas.openxmlformats.org/officeDocument/2006/relationships/control" Target="activeX/activeX10.xml"/><Relationship Id="rId35" Type="http://schemas.openxmlformats.org/officeDocument/2006/relationships/image" Target="media/image13.wmf"/><Relationship Id="rId43" Type="http://schemas.openxmlformats.org/officeDocument/2006/relationships/image" Target="media/image17.wmf"/><Relationship Id="rId48" Type="http://schemas.openxmlformats.org/officeDocument/2006/relationships/glossaryDocument" Target="glossary/document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control" Target="activeX/activeX1.xml"/><Relationship Id="rId17" Type="http://schemas.openxmlformats.org/officeDocument/2006/relationships/image" Target="media/image4.wmf"/><Relationship Id="rId25" Type="http://schemas.openxmlformats.org/officeDocument/2006/relationships/image" Target="media/image8.wmf"/><Relationship Id="rId33" Type="http://schemas.openxmlformats.org/officeDocument/2006/relationships/image" Target="media/image12.wmf"/><Relationship Id="rId38" Type="http://schemas.openxmlformats.org/officeDocument/2006/relationships/control" Target="activeX/activeX14.xml"/><Relationship Id="rId46" Type="http://schemas.openxmlformats.org/officeDocument/2006/relationships/footer" Target="footer1.xml"/><Relationship Id="rId20" Type="http://schemas.openxmlformats.org/officeDocument/2006/relationships/control" Target="activeX/activeX5.xml"/><Relationship Id="rId41" Type="http://schemas.openxmlformats.org/officeDocument/2006/relationships/image" Target="media/image16.wmf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Desktop\DOPMO%20Project%20Forms\Forms_June2016\DOS-Q003_V_1_3%20MAR%20Material%20Approval%20Request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1FCD62342304783A6F2DA0632E7C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95B81-0A00-4EE5-8876-4B04786CA55C}"/>
      </w:docPartPr>
      <w:docPartBody>
        <w:p w:rsidR="009F0728" w:rsidRDefault="00FF7E26" w:rsidP="00FF7E26">
          <w:pPr>
            <w:pStyle w:val="A1FCD62342304783A6F2DA0632E7CB5F"/>
          </w:pPr>
          <w:r w:rsidRPr="00A86004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38A"/>
    <w:rsid w:val="000133FA"/>
    <w:rsid w:val="00026814"/>
    <w:rsid w:val="00076B9B"/>
    <w:rsid w:val="00130714"/>
    <w:rsid w:val="00455149"/>
    <w:rsid w:val="004F22FC"/>
    <w:rsid w:val="005619D4"/>
    <w:rsid w:val="0073638A"/>
    <w:rsid w:val="007B7BF0"/>
    <w:rsid w:val="008B4BE2"/>
    <w:rsid w:val="009F0728"/>
    <w:rsid w:val="00BB7862"/>
    <w:rsid w:val="00D206F9"/>
    <w:rsid w:val="00DF44AD"/>
    <w:rsid w:val="00F45BA3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7E26"/>
    <w:rPr>
      <w:color w:val="808080"/>
    </w:rPr>
  </w:style>
  <w:style w:type="paragraph" w:customStyle="1" w:styleId="A1FCD62342304783A6F2DA0632E7CB5F">
    <w:name w:val="A1FCD62342304783A6F2DA0632E7CB5F"/>
    <w:rsid w:val="00FF7E26"/>
    <w:rPr>
      <w:lang w:val="en-GB" w:eastAsia="en-GB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DGDA_Excel_Theme">
  <a:themeElements>
    <a:clrScheme name="DGDA_Theme_Excel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6512A"/>
      </a:accent1>
      <a:accent2>
        <a:srgbClr val="BE9E7E"/>
      </a:accent2>
      <a:accent3>
        <a:srgbClr val="A76D11"/>
      </a:accent3>
      <a:accent4>
        <a:srgbClr val="8B634B"/>
      </a:accent4>
      <a:accent5>
        <a:srgbClr val="EAAA00"/>
      </a:accent5>
      <a:accent6>
        <a:srgbClr val="F1E6B2"/>
      </a:accent6>
      <a:hlink>
        <a:srgbClr val="0563C1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AA4299EA94E49BFA8A00ADFEC4334" ma:contentTypeVersion="4" ma:contentTypeDescription="Create a new document." ma:contentTypeScope="" ma:versionID="d521994c131b444f1bca24e725ae4325">
  <xsd:schema xmlns:xsd="http://www.w3.org/2001/XMLSchema" xmlns:xs="http://www.w3.org/2001/XMLSchema" xmlns:p="http://schemas.microsoft.com/office/2006/metadata/properties" xmlns:ns2="c9573215-7ee1-4046-91b1-e9db1fe7d7ba" targetNamespace="http://schemas.microsoft.com/office/2006/metadata/properties" ma:root="true" ma:fieldsID="309e3e5011f8970a67cfd0e0a43efcd9" ns2:_="">
    <xsd:import namespace="c9573215-7ee1-4046-91b1-e9db1fe7d7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73215-7ee1-4046-91b1-e9db1fe7d7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64ED87-B892-40A9-97CC-E55080F6B6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A257BC-187C-4DB5-A97E-B5FC467081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AD6D92-97BA-4097-9284-14D951EE6AD4}"/>
</file>

<file path=customXml/itemProps4.xml><?xml version="1.0" encoding="utf-8"?>
<ds:datastoreItem xmlns:ds="http://schemas.openxmlformats.org/officeDocument/2006/customXml" ds:itemID="{A52C0D07-3090-4CCB-8E5F-28DFEA590497}">
  <ds:schemaRefs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cd7b3760-8da6-4979-80fa-641c7478beed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DOS-Q003_V_1_3 MAR Material Approval Request.dotx</Template>
  <TotalTime>316</TotalTime>
  <Pages>2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Atkins Global</Company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Mohammad Ahmad</cp:lastModifiedBy>
  <cp:revision>93</cp:revision>
  <cp:lastPrinted>2019-11-11T13:50:00Z</cp:lastPrinted>
  <dcterms:created xsi:type="dcterms:W3CDTF">2016-08-01T11:35:00Z</dcterms:created>
  <dcterms:modified xsi:type="dcterms:W3CDTF">2023-01-30T13:02:00Z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0x01010043CAA4299EA94E49BFA8A00ADFEC4334</vt:lpwstr>
  </property>
  <property fmtid="{D5CDD505-2E9C-101B-9397-08002B2CF9AE}" pid="3" name="MSIP_Label_b290f113-c65f-4be2-90d5-f929d4f36428_Enabled">
    <vt:lpwstr>True</vt:lpwstr>
  </property>
  <property fmtid="{D5CDD505-2E9C-101B-9397-08002B2CF9AE}" pid="4" name="MSIP_Label_b290f113-c65f-4be2-90d5-f929d4f36428_SiteId">
    <vt:lpwstr>f9300280-65a0-46f8-a18c-a296431980f5</vt:lpwstr>
  </property>
  <property fmtid="{D5CDD505-2E9C-101B-9397-08002B2CF9AE}" pid="5" name="MSIP_Label_b290f113-c65f-4be2-90d5-f929d4f36428_Owner">
    <vt:lpwstr>Joyce.Eusebio@macegroup.com</vt:lpwstr>
  </property>
  <property fmtid="{D5CDD505-2E9C-101B-9397-08002B2CF9AE}" pid="6" name="MSIP_Label_b290f113-c65f-4be2-90d5-f929d4f36428_SetDate">
    <vt:lpwstr>2022-01-10T08:27:59.8631801Z</vt:lpwstr>
  </property>
  <property fmtid="{D5CDD505-2E9C-101B-9397-08002B2CF9AE}" pid="7" name="MSIP_Label_b290f113-c65f-4be2-90d5-f929d4f36428_Name">
    <vt:lpwstr>Restricted</vt:lpwstr>
  </property>
  <property fmtid="{D5CDD505-2E9C-101B-9397-08002B2CF9AE}" pid="8" name="MSIP_Label_b290f113-c65f-4be2-90d5-f929d4f36428_Application">
    <vt:lpwstr>Microsoft Azure Information Protection</vt:lpwstr>
  </property>
  <property fmtid="{D5CDD505-2E9C-101B-9397-08002B2CF9AE}" pid="9" name="MSIP_Label_b290f113-c65f-4be2-90d5-f929d4f36428_Extended_MSFT_Method">
    <vt:lpwstr>Manual</vt:lpwstr>
  </property>
  <property fmtid="{D5CDD505-2E9C-101B-9397-08002B2CF9AE}" pid="10" name="MSIP_Label_b63216a6-7739-423b-b691-1400390516bd_Enabled">
    <vt:lpwstr>True</vt:lpwstr>
  </property>
  <property fmtid="{D5CDD505-2E9C-101B-9397-08002B2CF9AE}" pid="11" name="MSIP_Label_b63216a6-7739-423b-b691-1400390516bd_SiteId">
    <vt:lpwstr>f9300280-65a0-46f8-a18c-a296431980f5</vt:lpwstr>
  </property>
  <property fmtid="{D5CDD505-2E9C-101B-9397-08002B2CF9AE}" pid="12" name="MSIP_Label_b63216a6-7739-423b-b691-1400390516bd_Owner">
    <vt:lpwstr>Joyce.Eusebio@macegroup.com</vt:lpwstr>
  </property>
  <property fmtid="{D5CDD505-2E9C-101B-9397-08002B2CF9AE}" pid="13" name="MSIP_Label_b63216a6-7739-423b-b691-1400390516bd_SetDate">
    <vt:lpwstr>2022-01-10T08:27:59.8631801Z</vt:lpwstr>
  </property>
  <property fmtid="{D5CDD505-2E9C-101B-9397-08002B2CF9AE}" pid="14" name="MSIP_Label_b63216a6-7739-423b-b691-1400390516bd_Name">
    <vt:lpwstr>No Markings</vt:lpwstr>
  </property>
  <property fmtid="{D5CDD505-2E9C-101B-9397-08002B2CF9AE}" pid="15" name="MSIP_Label_b63216a6-7739-423b-b691-1400390516bd_Application">
    <vt:lpwstr>Microsoft Azure Information Protection</vt:lpwstr>
  </property>
  <property fmtid="{D5CDD505-2E9C-101B-9397-08002B2CF9AE}" pid="16" name="MSIP_Label_b63216a6-7739-423b-b691-1400390516bd_Parent">
    <vt:lpwstr>b290f113-c65f-4be2-90d5-f929d4f36428</vt:lpwstr>
  </property>
  <property fmtid="{D5CDD505-2E9C-101B-9397-08002B2CF9AE}" pid="17" name="MSIP_Label_b63216a6-7739-423b-b691-1400390516bd_Extended_MSFT_Method">
    <vt:lpwstr>Manual</vt:lpwstr>
  </property>
  <property fmtid="{D5CDD505-2E9C-101B-9397-08002B2CF9AE}" pid="18" name="Sensitivity">
    <vt:lpwstr>Restricted No Markings</vt:lpwstr>
  </property>
</Properties>
</file>