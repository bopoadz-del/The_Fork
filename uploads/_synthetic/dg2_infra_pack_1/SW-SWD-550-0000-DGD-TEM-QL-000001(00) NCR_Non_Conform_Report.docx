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A1F92" w14:textId="77777777" w:rsidR="00672857" w:rsidRPr="00A06392" w:rsidRDefault="00672857" w:rsidP="00C55E2C">
      <w:pPr>
        <w:rPr>
          <w:rFonts w:ascii="Century Gothic" w:hAnsi="Century Gothic"/>
          <w:color w:val="BD7355"/>
          <w:sz w:val="44"/>
          <w:szCs w:val="44"/>
          <w:lang w:val="en-GB"/>
        </w:rPr>
      </w:pPr>
      <w:r w:rsidRPr="00A06392">
        <w:rPr>
          <w:rFonts w:ascii="Century Gothic" w:hAnsi="Century Gothic"/>
          <w:color w:val="BD7355"/>
          <w:sz w:val="44"/>
          <w:szCs w:val="44"/>
          <w:lang w:val="en-GB"/>
        </w:rPr>
        <w:t>(NCR) Non-Conformance Report</w:t>
      </w:r>
    </w:p>
    <w:p w14:paraId="0279E1DC" w14:textId="00D4E8D5" w:rsidR="00C55E2C" w:rsidRDefault="00C55E2C" w:rsidP="00253F7F">
      <w:pPr>
        <w:rPr>
          <w:rFonts w:ascii="Century Gothic" w:hAnsi="Century Gothic"/>
          <w:color w:val="BE9E7E" w:themeColor="accent2"/>
          <w:sz w:val="30"/>
          <w:szCs w:val="30"/>
          <w:lang w:val="en-GB"/>
        </w:rPr>
      </w:pPr>
      <w:r w:rsidRPr="00A06392">
        <w:rPr>
          <w:rFonts w:ascii="Century Gothic" w:hAnsi="Century Gothic"/>
          <w:color w:val="BD7355"/>
          <w:sz w:val="30"/>
          <w:szCs w:val="30"/>
          <w:lang w:val="en-GB"/>
        </w:rPr>
        <w:t xml:space="preserve">Part 1 – </w:t>
      </w:r>
      <w:r w:rsidR="00276B8C" w:rsidRPr="00A06392">
        <w:rPr>
          <w:rFonts w:ascii="Century Gothic" w:hAnsi="Century Gothic"/>
          <w:color w:val="BD7355"/>
          <w:sz w:val="30"/>
          <w:szCs w:val="30"/>
          <w:lang w:val="en-GB"/>
        </w:rPr>
        <w:t>Issue</w:t>
      </w:r>
      <w:r w:rsidRPr="00A06392">
        <w:rPr>
          <w:rFonts w:ascii="Century Gothic" w:hAnsi="Century Gothic"/>
          <w:color w:val="BD7355"/>
          <w:sz w:val="30"/>
          <w:szCs w:val="30"/>
          <w:lang w:val="en-GB"/>
        </w:rPr>
        <w:t xml:space="preserve"> / Receive / Distribute</w:t>
      </w:r>
    </w:p>
    <w:tbl>
      <w:tblPr>
        <w:tblStyle w:val="TableGrid"/>
        <w:tblW w:w="10400" w:type="dxa"/>
        <w:tblCellMar>
          <w:top w:w="45" w:type="dxa"/>
          <w:bottom w:w="45" w:type="dxa"/>
        </w:tblCellMar>
        <w:tblLook w:val="04A0" w:firstRow="1" w:lastRow="0" w:firstColumn="1" w:lastColumn="0" w:noHBand="0" w:noVBand="1"/>
      </w:tblPr>
      <w:tblGrid>
        <w:gridCol w:w="1843"/>
        <w:gridCol w:w="8557"/>
      </w:tblGrid>
      <w:tr w:rsidR="009471D7" w:rsidRPr="004C773C" w14:paraId="7A39BEED" w14:textId="77777777" w:rsidTr="00A75E2D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748FBDC" w14:textId="77777777" w:rsidR="009471D7" w:rsidRPr="00576FA5" w:rsidRDefault="009471D7" w:rsidP="00A75E2D">
            <w:pPr>
              <w:rPr>
                <w:b/>
                <w:bCs/>
                <w:sz w:val="18"/>
                <w:szCs w:val="18"/>
                <w:lang w:val="en-GB"/>
              </w:rPr>
            </w:pPr>
            <w:bookmarkStart w:id="0" w:name="_Hlk24274545"/>
            <w:proofErr w:type="gramStart"/>
            <w:r>
              <w:rPr>
                <w:b/>
                <w:sz w:val="18"/>
                <w:szCs w:val="18"/>
                <w:lang w:val="en-GB"/>
              </w:rPr>
              <w:t>Employer</w:t>
            </w:r>
            <w:r w:rsidRPr="004C773C">
              <w:rPr>
                <w:b/>
                <w:sz w:val="18"/>
                <w:szCs w:val="18"/>
                <w:lang w:val="en-GB"/>
              </w:rPr>
              <w:t xml:space="preserve"> :</w:t>
            </w:r>
            <w:proofErr w:type="gramEnd"/>
            <w:r w:rsidRPr="004C773C">
              <w:rPr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31A03" w14:textId="458F2C1D" w:rsidR="009471D7" w:rsidRPr="004C773C" w:rsidRDefault="009471D7" w:rsidP="00A75E2D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Diriyah Gate </w:t>
            </w:r>
            <w:r w:rsidR="00A06392">
              <w:rPr>
                <w:sz w:val="18"/>
                <w:szCs w:val="18"/>
                <w:lang w:val="en-GB"/>
              </w:rPr>
              <w:t>Company Limited</w:t>
            </w:r>
            <w:r>
              <w:rPr>
                <w:sz w:val="18"/>
                <w:szCs w:val="18"/>
                <w:lang w:val="en-GB"/>
              </w:rPr>
              <w:t xml:space="preserve"> </w:t>
            </w:r>
          </w:p>
        </w:tc>
      </w:tr>
      <w:tr w:rsidR="009471D7" w:rsidRPr="004C773C" w14:paraId="5CA7A5FD" w14:textId="77777777" w:rsidTr="00A75E2D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5E8223" w14:textId="77777777" w:rsidR="009471D7" w:rsidRPr="00576FA5" w:rsidRDefault="009471D7" w:rsidP="00A75E2D">
            <w:pPr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Contractor</w:t>
            </w:r>
            <w:r w:rsidRPr="00576FA5">
              <w:rPr>
                <w:b/>
                <w:bCs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2BE5" w14:textId="77777777" w:rsidR="009471D7" w:rsidRPr="00576FA5" w:rsidRDefault="009471D7" w:rsidP="00A75E2D">
            <w:pPr>
              <w:rPr>
                <w:i/>
                <w:iCs/>
                <w:sz w:val="18"/>
                <w:szCs w:val="18"/>
                <w:lang w:val="en-GB"/>
              </w:rPr>
            </w:pPr>
            <w:r>
              <w:rPr>
                <w:i/>
                <w:iCs/>
                <w:sz w:val="18"/>
                <w:szCs w:val="18"/>
                <w:lang w:val="en-GB"/>
              </w:rPr>
              <w:t>“Insert Contractor | Subcontractor name”</w:t>
            </w:r>
          </w:p>
        </w:tc>
      </w:tr>
      <w:tr w:rsidR="009471D7" w:rsidRPr="004C773C" w14:paraId="208CF87A" w14:textId="77777777" w:rsidTr="00A75E2D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64CEBE" w14:textId="77777777" w:rsidR="009471D7" w:rsidRDefault="009471D7" w:rsidP="00A75E2D">
            <w:pPr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Project :</w:t>
            </w:r>
            <w:proofErr w:type="gramEnd"/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2890" w14:textId="77777777" w:rsidR="009471D7" w:rsidRDefault="009471D7" w:rsidP="00A75E2D">
            <w:pPr>
              <w:rPr>
                <w:i/>
                <w:iCs/>
                <w:sz w:val="18"/>
                <w:szCs w:val="18"/>
                <w:lang w:val="en-GB"/>
              </w:rPr>
            </w:pPr>
            <w:r w:rsidRPr="00143DC4">
              <w:rPr>
                <w:i/>
                <w:iCs/>
                <w:sz w:val="18"/>
                <w:szCs w:val="18"/>
                <w:lang w:val="en-GB"/>
              </w:rPr>
              <w:t>" Insert Project Code and Title"</w:t>
            </w:r>
            <w:r w:rsidRPr="00143DC4">
              <w:rPr>
                <w:i/>
                <w:iCs/>
                <w:sz w:val="18"/>
                <w:szCs w:val="18"/>
                <w:lang w:val="en-GB"/>
              </w:rPr>
              <w:tab/>
            </w:r>
            <w:r w:rsidRPr="00143DC4">
              <w:rPr>
                <w:i/>
                <w:iCs/>
                <w:sz w:val="18"/>
                <w:szCs w:val="18"/>
                <w:lang w:val="en-GB"/>
              </w:rPr>
              <w:tab/>
            </w:r>
            <w:r w:rsidRPr="00143DC4">
              <w:rPr>
                <w:i/>
                <w:iCs/>
                <w:sz w:val="18"/>
                <w:szCs w:val="18"/>
                <w:lang w:val="en-GB"/>
              </w:rPr>
              <w:tab/>
            </w:r>
            <w:r w:rsidRPr="00143DC4">
              <w:rPr>
                <w:i/>
                <w:iCs/>
                <w:sz w:val="18"/>
                <w:szCs w:val="18"/>
                <w:lang w:val="en-GB"/>
              </w:rPr>
              <w:tab/>
            </w:r>
            <w:r w:rsidRPr="00143DC4">
              <w:rPr>
                <w:i/>
                <w:iCs/>
                <w:sz w:val="18"/>
                <w:szCs w:val="18"/>
                <w:lang w:val="en-GB"/>
              </w:rPr>
              <w:tab/>
            </w:r>
            <w:r w:rsidRPr="00143DC4">
              <w:rPr>
                <w:i/>
                <w:iCs/>
                <w:sz w:val="18"/>
                <w:szCs w:val="18"/>
                <w:lang w:val="en-GB"/>
              </w:rPr>
              <w:tab/>
            </w:r>
            <w:r w:rsidRPr="00143DC4">
              <w:rPr>
                <w:i/>
                <w:iCs/>
                <w:sz w:val="18"/>
                <w:szCs w:val="18"/>
                <w:lang w:val="en-GB"/>
              </w:rPr>
              <w:tab/>
            </w:r>
            <w:r w:rsidRPr="00143DC4">
              <w:rPr>
                <w:i/>
                <w:iCs/>
                <w:sz w:val="18"/>
                <w:szCs w:val="18"/>
                <w:lang w:val="en-GB"/>
              </w:rPr>
              <w:tab/>
            </w:r>
          </w:p>
        </w:tc>
      </w:tr>
      <w:bookmarkEnd w:id="0"/>
    </w:tbl>
    <w:p w14:paraId="7A453346" w14:textId="77777777" w:rsidR="002A6D26" w:rsidRDefault="002A6D26" w:rsidP="00C55E2C">
      <w:pPr>
        <w:spacing w:after="0"/>
        <w:rPr>
          <w:sz w:val="18"/>
          <w:szCs w:val="18"/>
          <w:lang w:val="en-GB"/>
        </w:rPr>
      </w:pPr>
    </w:p>
    <w:tbl>
      <w:tblPr>
        <w:tblStyle w:val="TableGrid"/>
        <w:tblW w:w="0" w:type="auto"/>
        <w:tblInd w:w="115" w:type="dxa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388"/>
        <w:gridCol w:w="2935"/>
        <w:gridCol w:w="2388"/>
        <w:gridCol w:w="2631"/>
      </w:tblGrid>
      <w:tr w:rsidR="00CC141C" w:rsidRPr="006364DB" w14:paraId="360CF783" w14:textId="6D5C2EA7" w:rsidTr="00A21E70">
        <w:trPr>
          <w:trHeight w:val="274"/>
        </w:trPr>
        <w:tc>
          <w:tcPr>
            <w:tcW w:w="2388" w:type="dxa"/>
            <w:shd w:val="clear" w:color="auto" w:fill="F2EBE5" w:themeFill="accent2" w:themeFillTint="33"/>
            <w:vAlign w:val="center"/>
          </w:tcPr>
          <w:p w14:paraId="4BCCF1D3" w14:textId="77777777" w:rsidR="00CC141C" w:rsidRPr="006364DB" w:rsidRDefault="00CC141C" w:rsidP="00CC141C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NCR Classification:</w:t>
            </w:r>
          </w:p>
        </w:tc>
        <w:tc>
          <w:tcPr>
            <w:tcW w:w="2935" w:type="dxa"/>
            <w:vAlign w:val="bottom"/>
          </w:tcPr>
          <w:p w14:paraId="10660CFD" w14:textId="3A7FF741" w:rsidR="00CC141C" w:rsidRPr="006364DB" w:rsidRDefault="00CC141C" w:rsidP="00CC141C">
            <w:pPr>
              <w:jc w:val="center"/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</w:rPr>
              <w:object w:dxaOrig="225" w:dyaOrig="225" w14:anchorId="30CB6AA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5" type="#_x0000_t75" style="width:47.25pt;height:18pt" o:ole="">
                  <v:imagedata r:id="rId11" o:title=""/>
                </v:shape>
                <w:control r:id="rId12" w:name="CheckBox13" w:shapeid="_x0000_i1045"/>
              </w:object>
            </w:r>
            <w:r w:rsidRPr="006364DB">
              <w:rPr>
                <w:sz w:val="18"/>
                <w:szCs w:val="18"/>
              </w:rPr>
              <w:t xml:space="preserve">  </w:t>
            </w:r>
            <w:r w:rsidRPr="006364DB">
              <w:rPr>
                <w:sz w:val="18"/>
                <w:szCs w:val="18"/>
              </w:rPr>
              <w:object w:dxaOrig="225" w:dyaOrig="225" w14:anchorId="06C86769">
                <v:shape id="_x0000_i1047" type="#_x0000_t75" style="width:41.25pt;height:18pt" o:ole="">
                  <v:imagedata r:id="rId13" o:title=""/>
                </v:shape>
                <w:control r:id="rId14" w:name="CheckBox111" w:shapeid="_x0000_i1047"/>
              </w:object>
            </w:r>
          </w:p>
        </w:tc>
        <w:tc>
          <w:tcPr>
            <w:tcW w:w="2388" w:type="dxa"/>
            <w:shd w:val="clear" w:color="auto" w:fill="F2EBE5" w:themeFill="accent2" w:themeFillTint="33"/>
            <w:vAlign w:val="center"/>
          </w:tcPr>
          <w:p w14:paraId="4FE9243D" w14:textId="3E659D46" w:rsidR="00CC141C" w:rsidRPr="003E13B6" w:rsidRDefault="00CC141C" w:rsidP="003E13B6">
            <w:pPr>
              <w:jc w:val="righ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Discipline:</w:t>
            </w:r>
          </w:p>
        </w:tc>
        <w:tc>
          <w:tcPr>
            <w:tcW w:w="2631" w:type="dxa"/>
            <w:vAlign w:val="center"/>
          </w:tcPr>
          <w:p w14:paraId="0476A5CC" w14:textId="77777777" w:rsidR="00CC141C" w:rsidRPr="006364DB" w:rsidRDefault="00CC141C" w:rsidP="00CC141C"/>
        </w:tc>
      </w:tr>
      <w:tr w:rsidR="00CC141C" w:rsidRPr="00672857" w14:paraId="00D10100" w14:textId="77777777" w:rsidTr="00672857">
        <w:trPr>
          <w:trHeight w:val="274"/>
        </w:trPr>
        <w:tc>
          <w:tcPr>
            <w:tcW w:w="2388" w:type="dxa"/>
            <w:shd w:val="clear" w:color="auto" w:fill="F2EBE5" w:themeFill="accent2" w:themeFillTint="33"/>
            <w:vAlign w:val="center"/>
          </w:tcPr>
          <w:p w14:paraId="2A803FDF" w14:textId="77777777" w:rsidR="00CC141C" w:rsidRPr="00253F7F" w:rsidRDefault="00CC141C" w:rsidP="00CC141C">
            <w:pPr>
              <w:rPr>
                <w:sz w:val="18"/>
                <w:szCs w:val="18"/>
                <w:lang w:val="en-GB"/>
              </w:rPr>
            </w:pPr>
            <w:r w:rsidRPr="00253F7F">
              <w:rPr>
                <w:sz w:val="18"/>
                <w:szCs w:val="18"/>
                <w:lang w:val="en-GB"/>
              </w:rPr>
              <w:t>Spec. Ref. No.:</w:t>
            </w:r>
          </w:p>
        </w:tc>
        <w:tc>
          <w:tcPr>
            <w:tcW w:w="2935" w:type="dxa"/>
            <w:vAlign w:val="center"/>
          </w:tcPr>
          <w:p w14:paraId="151F1B57" w14:textId="77777777" w:rsidR="00CC141C" w:rsidRPr="00253F7F" w:rsidRDefault="00CC141C" w:rsidP="00CC141C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388" w:type="dxa"/>
            <w:vMerge w:val="restart"/>
            <w:shd w:val="clear" w:color="auto" w:fill="F2EBE5" w:themeFill="accent2" w:themeFillTint="33"/>
            <w:vAlign w:val="center"/>
          </w:tcPr>
          <w:p w14:paraId="65689D76" w14:textId="77777777" w:rsidR="00CC141C" w:rsidRPr="00253F7F" w:rsidRDefault="00CC141C" w:rsidP="00CC141C">
            <w:pPr>
              <w:jc w:val="right"/>
              <w:rPr>
                <w:sz w:val="18"/>
                <w:szCs w:val="18"/>
                <w:lang w:val="en-GB"/>
              </w:rPr>
            </w:pPr>
            <w:r w:rsidRPr="00253F7F">
              <w:rPr>
                <w:sz w:val="18"/>
                <w:szCs w:val="18"/>
                <w:lang w:val="en-GB"/>
              </w:rPr>
              <w:t>Corrective Action Response Due by (Date):</w:t>
            </w:r>
          </w:p>
        </w:tc>
        <w:tc>
          <w:tcPr>
            <w:tcW w:w="2631" w:type="dxa"/>
            <w:vMerge w:val="restart"/>
            <w:vAlign w:val="center"/>
          </w:tcPr>
          <w:p w14:paraId="796DB54B" w14:textId="77777777" w:rsidR="00CC141C" w:rsidRPr="006364DB" w:rsidRDefault="00CC141C" w:rsidP="00CC141C">
            <w:pPr>
              <w:rPr>
                <w:sz w:val="18"/>
                <w:szCs w:val="18"/>
                <w:lang w:val="en-GB"/>
              </w:rPr>
            </w:pPr>
          </w:p>
        </w:tc>
      </w:tr>
      <w:tr w:rsidR="00CC141C" w:rsidRPr="00672857" w14:paraId="396F7DD3" w14:textId="77777777" w:rsidTr="00672857">
        <w:trPr>
          <w:trHeight w:val="274"/>
        </w:trPr>
        <w:tc>
          <w:tcPr>
            <w:tcW w:w="2388" w:type="dxa"/>
            <w:shd w:val="clear" w:color="auto" w:fill="F2EBE5" w:themeFill="accent2" w:themeFillTint="33"/>
            <w:vAlign w:val="center"/>
          </w:tcPr>
          <w:p w14:paraId="6D200F20" w14:textId="77777777" w:rsidR="00CC141C" w:rsidRPr="00253F7F" w:rsidRDefault="00CC141C" w:rsidP="00CC141C">
            <w:pPr>
              <w:rPr>
                <w:sz w:val="18"/>
                <w:szCs w:val="18"/>
                <w:lang w:val="en-GB"/>
              </w:rPr>
            </w:pPr>
            <w:r w:rsidRPr="00253F7F">
              <w:rPr>
                <w:sz w:val="18"/>
                <w:szCs w:val="18"/>
                <w:lang w:val="en-GB"/>
              </w:rPr>
              <w:t>Drawing Ref. No.:</w:t>
            </w:r>
          </w:p>
        </w:tc>
        <w:tc>
          <w:tcPr>
            <w:tcW w:w="2935" w:type="dxa"/>
            <w:vAlign w:val="center"/>
          </w:tcPr>
          <w:p w14:paraId="01F12C53" w14:textId="77777777" w:rsidR="00CC141C" w:rsidRPr="00253F7F" w:rsidRDefault="00CC141C" w:rsidP="00CC141C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388" w:type="dxa"/>
            <w:vMerge/>
            <w:shd w:val="clear" w:color="auto" w:fill="F2EBE5" w:themeFill="accent2" w:themeFillTint="33"/>
            <w:vAlign w:val="center"/>
          </w:tcPr>
          <w:p w14:paraId="1C3E282C" w14:textId="77777777" w:rsidR="00CC141C" w:rsidRPr="00253F7F" w:rsidRDefault="00CC141C" w:rsidP="00CC141C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2631" w:type="dxa"/>
            <w:vMerge/>
            <w:vAlign w:val="center"/>
          </w:tcPr>
          <w:p w14:paraId="1797E66C" w14:textId="77777777" w:rsidR="00CC141C" w:rsidRPr="00672857" w:rsidRDefault="00CC141C" w:rsidP="00CC141C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</w:tr>
    </w:tbl>
    <w:p w14:paraId="053AD129" w14:textId="77777777" w:rsidR="00672857" w:rsidRPr="00CC141C" w:rsidRDefault="00672857" w:rsidP="00C55E2C">
      <w:pPr>
        <w:spacing w:after="0"/>
        <w:rPr>
          <w:strike/>
          <w:color w:val="44546A" w:themeColor="text2"/>
          <w:sz w:val="18"/>
          <w:szCs w:val="18"/>
          <w:lang w:val="en-GB"/>
        </w:rPr>
      </w:pPr>
    </w:p>
    <w:p w14:paraId="645BC6DB" w14:textId="77777777" w:rsidR="00672857" w:rsidRPr="004F670C" w:rsidRDefault="00672857" w:rsidP="00672857">
      <w:pPr>
        <w:spacing w:after="0"/>
        <w:rPr>
          <w:b/>
          <w:sz w:val="18"/>
          <w:szCs w:val="18"/>
          <w:lang w:val="en-GB"/>
        </w:rPr>
      </w:pPr>
    </w:p>
    <w:tbl>
      <w:tblPr>
        <w:tblStyle w:val="TableGrid"/>
        <w:tblW w:w="0" w:type="auto"/>
        <w:tblInd w:w="-5" w:type="dxa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485"/>
        <w:gridCol w:w="852"/>
        <w:gridCol w:w="661"/>
        <w:gridCol w:w="882"/>
        <w:gridCol w:w="914"/>
        <w:gridCol w:w="627"/>
        <w:gridCol w:w="399"/>
        <w:gridCol w:w="661"/>
        <w:gridCol w:w="1212"/>
        <w:gridCol w:w="1426"/>
        <w:gridCol w:w="1281"/>
      </w:tblGrid>
      <w:tr w:rsidR="00672857" w:rsidRPr="004F670C" w14:paraId="0D06450D" w14:textId="77777777" w:rsidTr="001D1739">
        <w:trPr>
          <w:trHeight w:val="397"/>
        </w:trPr>
        <w:tc>
          <w:tcPr>
            <w:tcW w:w="10400" w:type="dxa"/>
            <w:gridSpan w:val="11"/>
            <w:tcBorders>
              <w:bottom w:val="single" w:sz="4" w:space="0" w:color="auto"/>
            </w:tcBorders>
            <w:shd w:val="clear" w:color="auto" w:fill="BD7355"/>
            <w:vAlign w:val="center"/>
          </w:tcPr>
          <w:p w14:paraId="2FE8B220" w14:textId="77777777" w:rsidR="00672857" w:rsidRPr="004F670C" w:rsidRDefault="00672857" w:rsidP="00672857">
            <w:pPr>
              <w:jc w:val="center"/>
              <w:rPr>
                <w:sz w:val="18"/>
                <w:szCs w:val="18"/>
                <w:lang w:val="en-GB"/>
              </w:rPr>
            </w:pPr>
            <w:r w:rsidRPr="00672857">
              <w:rPr>
                <w:b/>
                <w:color w:val="FFFFFF" w:themeColor="background1"/>
                <w:sz w:val="18"/>
                <w:szCs w:val="18"/>
                <w:lang w:val="en-GB"/>
              </w:rPr>
              <w:t>Description of Non-Conformance</w:t>
            </w:r>
          </w:p>
        </w:tc>
      </w:tr>
      <w:tr w:rsidR="00672857" w:rsidRPr="004F670C" w14:paraId="75014D81" w14:textId="77777777" w:rsidTr="00456CD7">
        <w:trPr>
          <w:trHeight w:val="2362"/>
        </w:trPr>
        <w:tc>
          <w:tcPr>
            <w:tcW w:w="10400" w:type="dxa"/>
            <w:gridSpan w:val="11"/>
            <w:tcBorders>
              <w:bottom w:val="single" w:sz="4" w:space="0" w:color="auto"/>
            </w:tcBorders>
          </w:tcPr>
          <w:p w14:paraId="0DCBB9CF" w14:textId="77777777" w:rsidR="00672857" w:rsidRDefault="00672857" w:rsidP="00672857">
            <w:pPr>
              <w:rPr>
                <w:sz w:val="18"/>
                <w:szCs w:val="18"/>
                <w:lang w:val="en-GB"/>
              </w:rPr>
            </w:pPr>
          </w:p>
          <w:p w14:paraId="3CFE3F35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1FB1EE1A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3A593814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3EF68B65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45759B9D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5D378F65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0225433D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5C8F0DB8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7601CE26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61A2B610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4A3092E9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1EEE00A8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19E62006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1334E481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7282F5E3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5943FA55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0C1F0737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3662DF82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54EFBE83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3ABF3E59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68657602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519363F4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0A98E921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1ABDB88E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5962BF63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2B03895E" w14:textId="4F25C0E6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76661E47" w14:textId="46A48B1E" w:rsidR="004106DA" w:rsidRDefault="004106DA" w:rsidP="00672857">
            <w:pPr>
              <w:rPr>
                <w:sz w:val="18"/>
                <w:szCs w:val="18"/>
                <w:lang w:val="en-GB"/>
              </w:rPr>
            </w:pPr>
          </w:p>
          <w:p w14:paraId="3179EB85" w14:textId="77777777" w:rsidR="004106DA" w:rsidRDefault="004106DA" w:rsidP="00672857">
            <w:pPr>
              <w:rPr>
                <w:sz w:val="18"/>
                <w:szCs w:val="18"/>
                <w:lang w:val="en-GB"/>
              </w:rPr>
            </w:pPr>
          </w:p>
          <w:p w14:paraId="0265AC68" w14:textId="77777777" w:rsidR="005410CE" w:rsidRDefault="005410CE" w:rsidP="00672857">
            <w:pPr>
              <w:rPr>
                <w:sz w:val="18"/>
                <w:szCs w:val="18"/>
                <w:lang w:val="en-GB"/>
              </w:rPr>
            </w:pPr>
          </w:p>
          <w:p w14:paraId="220C4ADA" w14:textId="77777777" w:rsidR="004106DA" w:rsidRDefault="004106DA" w:rsidP="00672857">
            <w:pPr>
              <w:rPr>
                <w:sz w:val="18"/>
                <w:szCs w:val="18"/>
                <w:lang w:val="en-GB"/>
              </w:rPr>
            </w:pPr>
          </w:p>
          <w:p w14:paraId="40025CED" w14:textId="77777777" w:rsidR="004106DA" w:rsidRDefault="004106DA" w:rsidP="00672857">
            <w:pPr>
              <w:rPr>
                <w:sz w:val="18"/>
                <w:szCs w:val="18"/>
                <w:lang w:val="en-GB"/>
              </w:rPr>
            </w:pPr>
          </w:p>
          <w:p w14:paraId="4C205BD3" w14:textId="77777777" w:rsidR="004106DA" w:rsidRDefault="004106DA" w:rsidP="00672857">
            <w:pPr>
              <w:rPr>
                <w:sz w:val="18"/>
                <w:szCs w:val="18"/>
                <w:lang w:val="en-GB"/>
              </w:rPr>
            </w:pPr>
          </w:p>
          <w:p w14:paraId="2511D764" w14:textId="77777777" w:rsidR="004106DA" w:rsidRDefault="004106DA" w:rsidP="00672857">
            <w:pPr>
              <w:rPr>
                <w:sz w:val="18"/>
                <w:szCs w:val="18"/>
                <w:lang w:val="en-GB"/>
              </w:rPr>
            </w:pPr>
          </w:p>
          <w:p w14:paraId="4493CBE1" w14:textId="106F9E1F" w:rsidR="004106DA" w:rsidRPr="004F670C" w:rsidRDefault="004106DA" w:rsidP="00672857">
            <w:pPr>
              <w:rPr>
                <w:sz w:val="18"/>
                <w:szCs w:val="18"/>
                <w:lang w:val="en-GB"/>
              </w:rPr>
            </w:pPr>
          </w:p>
        </w:tc>
      </w:tr>
      <w:tr w:rsidR="00672857" w:rsidRPr="004F670C" w14:paraId="2AF97B5D" w14:textId="77777777" w:rsidTr="006364DB">
        <w:trPr>
          <w:trHeight w:val="21"/>
        </w:trPr>
        <w:tc>
          <w:tcPr>
            <w:tcW w:w="1485" w:type="dxa"/>
            <w:tcBorders>
              <w:bottom w:val="single" w:sz="4" w:space="0" w:color="auto"/>
            </w:tcBorders>
            <w:shd w:val="clear" w:color="auto" w:fill="F2EBE5" w:themeFill="accent2" w:themeFillTint="33"/>
          </w:tcPr>
          <w:p w14:paraId="4E0734BD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No. of Photos Attached</w:t>
            </w: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14:paraId="057F1FA3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78ED760B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Zone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D68F4A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914" w:type="dxa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6A43D722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Area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47A1179B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0A137080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Level</w:t>
            </w:r>
          </w:p>
        </w:tc>
        <w:tc>
          <w:tcPr>
            <w:tcW w:w="1212" w:type="dxa"/>
            <w:tcBorders>
              <w:bottom w:val="single" w:sz="4" w:space="0" w:color="auto"/>
            </w:tcBorders>
            <w:vAlign w:val="center"/>
          </w:tcPr>
          <w:p w14:paraId="26CF9427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426" w:type="dxa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047351BF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Grid / Location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vAlign w:val="center"/>
          </w:tcPr>
          <w:p w14:paraId="5713BAFE" w14:textId="77777777" w:rsidR="00672857" w:rsidRPr="006364DB" w:rsidRDefault="00672857" w:rsidP="006364DB">
            <w:pPr>
              <w:rPr>
                <w:sz w:val="18"/>
                <w:szCs w:val="18"/>
                <w:lang w:val="en-GB"/>
              </w:rPr>
            </w:pPr>
          </w:p>
        </w:tc>
      </w:tr>
      <w:tr w:rsidR="00672857" w:rsidRPr="004F670C" w14:paraId="203B45BD" w14:textId="77777777" w:rsidTr="00672857">
        <w:trPr>
          <w:trHeight w:val="27"/>
        </w:trPr>
        <w:tc>
          <w:tcPr>
            <w:tcW w:w="1040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FE7780" w14:textId="77777777" w:rsidR="00672857" w:rsidRPr="00604D72" w:rsidRDefault="00672857" w:rsidP="00672857">
            <w:pPr>
              <w:rPr>
                <w:sz w:val="2"/>
                <w:szCs w:val="2"/>
                <w:lang w:val="en-GB"/>
              </w:rPr>
            </w:pPr>
          </w:p>
        </w:tc>
      </w:tr>
      <w:tr w:rsidR="00672857" w:rsidRPr="004F670C" w14:paraId="22978D8E" w14:textId="77777777" w:rsidTr="00672857">
        <w:trPr>
          <w:trHeight w:val="435"/>
        </w:trPr>
        <w:tc>
          <w:tcPr>
            <w:tcW w:w="1485" w:type="dxa"/>
            <w:tcBorders>
              <w:top w:val="single" w:sz="4" w:space="0" w:color="auto"/>
            </w:tcBorders>
            <w:shd w:val="clear" w:color="auto" w:fill="F2EBE5" w:themeFill="accent2" w:themeFillTint="33"/>
            <w:vAlign w:val="center"/>
          </w:tcPr>
          <w:p w14:paraId="1CEF2E24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Originator:</w:t>
            </w:r>
          </w:p>
        </w:tc>
        <w:tc>
          <w:tcPr>
            <w:tcW w:w="3936" w:type="dxa"/>
            <w:gridSpan w:val="5"/>
            <w:tcBorders>
              <w:top w:val="single" w:sz="4" w:space="0" w:color="auto"/>
            </w:tcBorders>
            <w:vAlign w:val="center"/>
          </w:tcPr>
          <w:p w14:paraId="1EC9E3B0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060" w:type="dxa"/>
            <w:gridSpan w:val="2"/>
            <w:tcBorders>
              <w:top w:val="single" w:sz="4" w:space="0" w:color="auto"/>
            </w:tcBorders>
            <w:shd w:val="clear" w:color="auto" w:fill="F2EBE5" w:themeFill="accent2" w:themeFillTint="33"/>
            <w:vAlign w:val="center"/>
          </w:tcPr>
          <w:p w14:paraId="42308ACA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Signature:</w:t>
            </w:r>
          </w:p>
        </w:tc>
        <w:tc>
          <w:tcPr>
            <w:tcW w:w="3919" w:type="dxa"/>
            <w:gridSpan w:val="3"/>
            <w:tcBorders>
              <w:top w:val="single" w:sz="4" w:space="0" w:color="auto"/>
            </w:tcBorders>
            <w:vAlign w:val="center"/>
          </w:tcPr>
          <w:p w14:paraId="5B493588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</w:tr>
      <w:tr w:rsidR="00672857" w:rsidRPr="004F670C" w14:paraId="68F09EB7" w14:textId="77777777" w:rsidTr="00672857">
        <w:trPr>
          <w:trHeight w:val="288"/>
        </w:trPr>
        <w:tc>
          <w:tcPr>
            <w:tcW w:w="1485" w:type="dxa"/>
            <w:shd w:val="clear" w:color="auto" w:fill="F2EBE5" w:themeFill="accent2" w:themeFillTint="33"/>
            <w:vAlign w:val="center"/>
          </w:tcPr>
          <w:p w14:paraId="2B1E50B0" w14:textId="57DA817F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PM Authorisation:</w:t>
            </w:r>
          </w:p>
        </w:tc>
        <w:tc>
          <w:tcPr>
            <w:tcW w:w="3936" w:type="dxa"/>
            <w:gridSpan w:val="5"/>
            <w:vAlign w:val="center"/>
          </w:tcPr>
          <w:p w14:paraId="450A2A15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060" w:type="dxa"/>
            <w:gridSpan w:val="2"/>
            <w:shd w:val="clear" w:color="auto" w:fill="F2EBE5" w:themeFill="accent2" w:themeFillTint="33"/>
            <w:vAlign w:val="center"/>
          </w:tcPr>
          <w:p w14:paraId="31FD3FAC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Signature:</w:t>
            </w:r>
          </w:p>
        </w:tc>
        <w:tc>
          <w:tcPr>
            <w:tcW w:w="3919" w:type="dxa"/>
            <w:gridSpan w:val="3"/>
            <w:vAlign w:val="center"/>
          </w:tcPr>
          <w:p w14:paraId="5B806D5E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</w:tr>
    </w:tbl>
    <w:p w14:paraId="7205BE13" w14:textId="77777777" w:rsidR="00672857" w:rsidRPr="00604D72" w:rsidRDefault="00672857" w:rsidP="00672857">
      <w:pPr>
        <w:spacing w:after="0"/>
        <w:jc w:val="both"/>
        <w:rPr>
          <w:b/>
          <w:sz w:val="10"/>
          <w:szCs w:val="10"/>
          <w:u w:val="single"/>
          <w:lang w:val="en-GB"/>
        </w:rPr>
      </w:pPr>
    </w:p>
    <w:p w14:paraId="7F8368B3" w14:textId="77777777" w:rsidR="006364DB" w:rsidRDefault="006364D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br w:type="page"/>
      </w:r>
    </w:p>
    <w:p w14:paraId="6F548799" w14:textId="39CD5649" w:rsidR="00672857" w:rsidRPr="006364DB" w:rsidRDefault="00276B8C" w:rsidP="00276B8C">
      <w:pPr>
        <w:rPr>
          <w:rFonts w:ascii="Century Gothic" w:hAnsi="Century Gothic"/>
          <w:sz w:val="14"/>
          <w:szCs w:val="14"/>
          <w:lang w:val="en-GB"/>
        </w:rPr>
      </w:pPr>
      <w:r w:rsidRPr="001D1739">
        <w:rPr>
          <w:rFonts w:ascii="Century Gothic" w:hAnsi="Century Gothic"/>
          <w:color w:val="BD7355"/>
          <w:sz w:val="30"/>
          <w:szCs w:val="30"/>
          <w:lang w:val="en-GB"/>
        </w:rPr>
        <w:lastRenderedPageBreak/>
        <w:t xml:space="preserve">Part 2 – </w:t>
      </w:r>
      <w:r w:rsidR="00672857" w:rsidRPr="001D1739">
        <w:rPr>
          <w:rFonts w:ascii="Century Gothic" w:hAnsi="Century Gothic"/>
          <w:color w:val="BD7355"/>
          <w:sz w:val="30"/>
          <w:szCs w:val="30"/>
          <w:lang w:val="en-GB"/>
        </w:rPr>
        <w:t xml:space="preserve">First Action to be taken </w:t>
      </w:r>
      <w:r w:rsidR="00672857" w:rsidRPr="006364DB">
        <w:rPr>
          <w:rFonts w:ascii="Century Gothic" w:hAnsi="Century Gothic"/>
          <w:i/>
          <w:iCs/>
          <w:sz w:val="16"/>
          <w:szCs w:val="16"/>
          <w:lang w:val="en-GB"/>
        </w:rPr>
        <w:t xml:space="preserve">(To be filled out by Contractor and returned to </w:t>
      </w:r>
      <w:r w:rsidR="00456CD7">
        <w:rPr>
          <w:rFonts w:ascii="Century Gothic" w:hAnsi="Century Gothic"/>
          <w:i/>
          <w:iCs/>
          <w:sz w:val="16"/>
          <w:szCs w:val="16"/>
          <w:lang w:val="en-GB"/>
        </w:rPr>
        <w:t>Construction Supervisor</w:t>
      </w:r>
      <w:r w:rsidR="00672857" w:rsidRPr="006364DB">
        <w:rPr>
          <w:rFonts w:ascii="Century Gothic" w:hAnsi="Century Gothic"/>
          <w:i/>
          <w:iCs/>
          <w:sz w:val="16"/>
          <w:szCs w:val="16"/>
          <w:lang w:val="en-GB"/>
        </w:rPr>
        <w:t>)</w:t>
      </w:r>
    </w:p>
    <w:tbl>
      <w:tblPr>
        <w:tblStyle w:val="TableGrid"/>
        <w:tblW w:w="10400" w:type="dxa"/>
        <w:tblInd w:w="-5" w:type="dxa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542"/>
        <w:gridCol w:w="254"/>
        <w:gridCol w:w="1890"/>
        <w:gridCol w:w="1276"/>
        <w:gridCol w:w="1503"/>
        <w:gridCol w:w="393"/>
        <w:gridCol w:w="956"/>
        <w:gridCol w:w="2534"/>
        <w:gridCol w:w="52"/>
      </w:tblGrid>
      <w:tr w:rsidR="00672857" w:rsidRPr="004F670C" w14:paraId="51D47DCA" w14:textId="77777777" w:rsidTr="001D1739">
        <w:trPr>
          <w:trHeight w:val="397"/>
        </w:trPr>
        <w:tc>
          <w:tcPr>
            <w:tcW w:w="10400" w:type="dxa"/>
            <w:gridSpan w:val="9"/>
            <w:shd w:val="clear" w:color="auto" w:fill="BD7355"/>
            <w:vAlign w:val="center"/>
          </w:tcPr>
          <w:p w14:paraId="18E2DA11" w14:textId="040B5D4F" w:rsidR="00672857" w:rsidRPr="00276B8C" w:rsidRDefault="00E22507" w:rsidP="00276B8C">
            <w:pPr>
              <w:rPr>
                <w:b/>
                <w:bCs/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Contractor</w:t>
            </w:r>
            <w:r w:rsidR="005F58FE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 xml:space="preserve"> Corrective Action</w:t>
            </w:r>
            <w:r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 xml:space="preserve"> Propos</w:t>
            </w:r>
            <w:r w:rsidR="005F58FE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al</w:t>
            </w:r>
            <w:r w:rsidR="000933EF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 xml:space="preserve"> (Short Term Solution)</w:t>
            </w:r>
          </w:p>
        </w:tc>
      </w:tr>
      <w:tr w:rsidR="00672857" w:rsidRPr="004F670C" w14:paraId="44B21648" w14:textId="77777777" w:rsidTr="001D1739">
        <w:trPr>
          <w:trHeight w:val="3118"/>
        </w:trPr>
        <w:tc>
          <w:tcPr>
            <w:tcW w:w="10400" w:type="dxa"/>
            <w:gridSpan w:val="9"/>
            <w:tcBorders>
              <w:bottom w:val="single" w:sz="4" w:space="0" w:color="auto"/>
            </w:tcBorders>
          </w:tcPr>
          <w:p w14:paraId="5FEA9063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</w:tr>
      <w:tr w:rsidR="005F58FE" w:rsidRPr="004F670C" w14:paraId="6DADAB74" w14:textId="77777777" w:rsidTr="001D1739">
        <w:trPr>
          <w:trHeight w:val="397"/>
        </w:trPr>
        <w:tc>
          <w:tcPr>
            <w:tcW w:w="10400" w:type="dxa"/>
            <w:gridSpan w:val="9"/>
            <w:shd w:val="clear" w:color="auto" w:fill="BD7355"/>
            <w:vAlign w:val="center"/>
          </w:tcPr>
          <w:p w14:paraId="18AE3180" w14:textId="28045DA3" w:rsidR="005F58FE" w:rsidRPr="00276B8C" w:rsidRDefault="005F58FE" w:rsidP="002504B8">
            <w:pPr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</w:pPr>
            <w:r w:rsidRPr="00276B8C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Preventive Action Taken</w:t>
            </w:r>
            <w:r w:rsidR="000933EF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 xml:space="preserve"> (Long Term Solution)</w:t>
            </w:r>
          </w:p>
        </w:tc>
      </w:tr>
      <w:tr w:rsidR="005F58FE" w14:paraId="5CFA1060" w14:textId="77777777" w:rsidTr="00F13C06">
        <w:trPr>
          <w:trHeight w:val="1874"/>
        </w:trPr>
        <w:tc>
          <w:tcPr>
            <w:tcW w:w="10400" w:type="dxa"/>
            <w:gridSpan w:val="9"/>
          </w:tcPr>
          <w:p w14:paraId="3A976492" w14:textId="77777777" w:rsidR="005F58FE" w:rsidRPr="006364DB" w:rsidRDefault="005F58FE" w:rsidP="002504B8">
            <w:pPr>
              <w:rPr>
                <w:lang w:val="en-GB"/>
              </w:rPr>
            </w:pPr>
          </w:p>
        </w:tc>
      </w:tr>
      <w:tr w:rsidR="00E22507" w14:paraId="0C355E1E" w14:textId="77777777" w:rsidTr="00F13C06">
        <w:trPr>
          <w:trHeight w:val="397"/>
        </w:trPr>
        <w:tc>
          <w:tcPr>
            <w:tcW w:w="1542" w:type="dxa"/>
            <w:shd w:val="clear" w:color="auto" w:fill="F2EBE5" w:themeFill="accent2" w:themeFillTint="33"/>
            <w:vAlign w:val="center"/>
          </w:tcPr>
          <w:p w14:paraId="1C749054" w14:textId="77777777" w:rsidR="00E22507" w:rsidRPr="006364DB" w:rsidRDefault="00E22507" w:rsidP="002504B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 xml:space="preserve">Name </w:t>
            </w:r>
            <w:r w:rsidRPr="006364DB">
              <w:rPr>
                <w:sz w:val="18"/>
                <w:szCs w:val="18"/>
                <w:vertAlign w:val="superscript"/>
                <w:lang w:val="en-GB"/>
              </w:rPr>
              <w:t>(Contractor)</w:t>
            </w:r>
          </w:p>
        </w:tc>
        <w:tc>
          <w:tcPr>
            <w:tcW w:w="8858" w:type="dxa"/>
            <w:gridSpan w:val="8"/>
            <w:vAlign w:val="center"/>
          </w:tcPr>
          <w:p w14:paraId="3ED1A861" w14:textId="77777777" w:rsidR="00E22507" w:rsidRPr="006364DB" w:rsidRDefault="00E22507" w:rsidP="002504B8">
            <w:pPr>
              <w:rPr>
                <w:sz w:val="18"/>
                <w:szCs w:val="18"/>
                <w:lang w:val="en-GB"/>
              </w:rPr>
            </w:pPr>
          </w:p>
        </w:tc>
      </w:tr>
      <w:tr w:rsidR="00E22507" w14:paraId="53EF8FB5" w14:textId="77777777" w:rsidTr="00F13C06">
        <w:trPr>
          <w:trHeight w:val="858"/>
        </w:trPr>
        <w:tc>
          <w:tcPr>
            <w:tcW w:w="1542" w:type="dxa"/>
            <w:shd w:val="clear" w:color="auto" w:fill="F2EBE5" w:themeFill="accent2" w:themeFillTint="33"/>
            <w:vAlign w:val="center"/>
          </w:tcPr>
          <w:p w14:paraId="7668664F" w14:textId="77777777" w:rsidR="00E22507" w:rsidRPr="006364DB" w:rsidRDefault="00E22507" w:rsidP="002504B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Signature</w:t>
            </w:r>
          </w:p>
        </w:tc>
        <w:tc>
          <w:tcPr>
            <w:tcW w:w="5316" w:type="dxa"/>
            <w:gridSpan w:val="5"/>
            <w:vAlign w:val="center"/>
          </w:tcPr>
          <w:p w14:paraId="1E29D47F" w14:textId="77777777" w:rsidR="00E22507" w:rsidRPr="006364DB" w:rsidRDefault="00E22507" w:rsidP="002504B8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956" w:type="dxa"/>
            <w:shd w:val="clear" w:color="auto" w:fill="F2EBE5" w:themeFill="accent2" w:themeFillTint="33"/>
            <w:vAlign w:val="center"/>
          </w:tcPr>
          <w:p w14:paraId="45C9BFEA" w14:textId="77777777" w:rsidR="00E22507" w:rsidRPr="006364DB" w:rsidRDefault="00E22507" w:rsidP="002504B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Date</w:t>
            </w:r>
          </w:p>
        </w:tc>
        <w:tc>
          <w:tcPr>
            <w:tcW w:w="2586" w:type="dxa"/>
            <w:gridSpan w:val="2"/>
            <w:vAlign w:val="center"/>
          </w:tcPr>
          <w:p w14:paraId="67D43B30" w14:textId="77777777" w:rsidR="00E22507" w:rsidRPr="006364DB" w:rsidRDefault="00E22507" w:rsidP="002504B8">
            <w:pPr>
              <w:rPr>
                <w:sz w:val="18"/>
                <w:szCs w:val="18"/>
                <w:lang w:val="en-GB"/>
              </w:rPr>
            </w:pPr>
          </w:p>
        </w:tc>
      </w:tr>
      <w:tr w:rsidR="00E22507" w:rsidRPr="004F670C" w14:paraId="5016F9A8" w14:textId="77777777" w:rsidTr="001D1739">
        <w:trPr>
          <w:trHeight w:val="72"/>
        </w:trPr>
        <w:tc>
          <w:tcPr>
            <w:tcW w:w="10400" w:type="dxa"/>
            <w:gridSpan w:val="9"/>
            <w:tcBorders>
              <w:bottom w:val="single" w:sz="4" w:space="0" w:color="auto"/>
            </w:tcBorders>
          </w:tcPr>
          <w:p w14:paraId="326E649F" w14:textId="77777777" w:rsidR="00E22507" w:rsidRPr="00E22507" w:rsidRDefault="00E22507" w:rsidP="00672857">
            <w:pPr>
              <w:rPr>
                <w:sz w:val="2"/>
                <w:szCs w:val="2"/>
                <w:lang w:val="en-GB"/>
              </w:rPr>
            </w:pPr>
          </w:p>
        </w:tc>
      </w:tr>
      <w:tr w:rsidR="00672857" w:rsidRPr="004F670C" w14:paraId="4AA792D1" w14:textId="77777777" w:rsidTr="001D1739">
        <w:trPr>
          <w:trHeight w:val="397"/>
        </w:trPr>
        <w:tc>
          <w:tcPr>
            <w:tcW w:w="10400" w:type="dxa"/>
            <w:gridSpan w:val="9"/>
            <w:shd w:val="clear" w:color="auto" w:fill="BD7355"/>
            <w:vAlign w:val="center"/>
          </w:tcPr>
          <w:p w14:paraId="7F0DACB5" w14:textId="2FECC01B" w:rsidR="00672857" w:rsidRPr="00276B8C" w:rsidRDefault="00D17C67" w:rsidP="00276B8C">
            <w:pPr>
              <w:rPr>
                <w:b/>
                <w:bCs/>
                <w:color w:val="44546A" w:themeColor="text2"/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 xml:space="preserve">Supervision </w:t>
            </w:r>
            <w:r w:rsidR="00E22507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Consultant Approval</w:t>
            </w:r>
          </w:p>
        </w:tc>
      </w:tr>
      <w:tr w:rsidR="00672857" w:rsidRPr="004F670C" w14:paraId="48D14A72" w14:textId="77777777" w:rsidTr="00F13C06">
        <w:trPr>
          <w:trHeight w:val="2329"/>
        </w:trPr>
        <w:tc>
          <w:tcPr>
            <w:tcW w:w="10400" w:type="dxa"/>
            <w:gridSpan w:val="9"/>
          </w:tcPr>
          <w:p w14:paraId="19B82788" w14:textId="77777777" w:rsidR="00672857" w:rsidRPr="006364DB" w:rsidRDefault="00672857" w:rsidP="00672857">
            <w:pPr>
              <w:rPr>
                <w:sz w:val="18"/>
                <w:szCs w:val="18"/>
                <w:lang w:val="en-GB"/>
              </w:rPr>
            </w:pPr>
          </w:p>
        </w:tc>
      </w:tr>
      <w:tr w:rsidR="00D17C67" w14:paraId="129158B7" w14:textId="77777777" w:rsidTr="007028D1">
        <w:tblPrEx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gridAfter w:val="1"/>
          <w:wAfter w:w="52" w:type="dxa"/>
          <w:trHeight w:val="492"/>
        </w:trPr>
        <w:tc>
          <w:tcPr>
            <w:tcW w:w="368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45035" w14:textId="77777777" w:rsidR="00D17C67" w:rsidRDefault="00D17C67" w:rsidP="002504B8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EBE5" w:themeFill="accent2" w:themeFillTint="33"/>
            <w:vAlign w:val="center"/>
          </w:tcPr>
          <w:p w14:paraId="6435D180" w14:textId="77777777" w:rsidR="00D17C67" w:rsidRPr="000D3A9B" w:rsidRDefault="00D17C67" w:rsidP="002504B8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0D3A9B">
              <w:rPr>
                <w:color w:val="44546A" w:themeColor="text2"/>
                <w:sz w:val="18"/>
                <w:szCs w:val="18"/>
                <w:lang w:val="en-GB"/>
              </w:rPr>
              <w:t>Disposition:</w:t>
            </w:r>
          </w:p>
        </w:tc>
        <w:tc>
          <w:tcPr>
            <w:tcW w:w="5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309F1" w14:textId="56D3A256" w:rsidR="00D17C67" w:rsidRDefault="00D17C67" w:rsidP="00F13C06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object w:dxaOrig="225" w:dyaOrig="225" w14:anchorId="48B79AA5">
                <v:shape id="_x0000_i1049" type="#_x0000_t75" style="width:71.25pt;height:18pt" o:ole="">
                  <v:imagedata r:id="rId15" o:title=""/>
                </v:shape>
                <w:control r:id="rId16" w:name="CheckBox2521" w:shapeid="_x0000_i1049"/>
              </w:object>
            </w:r>
            <w:r>
              <w:rPr>
                <w:sz w:val="18"/>
                <w:szCs w:val="18"/>
              </w:rPr>
              <w:object w:dxaOrig="225" w:dyaOrig="225" w14:anchorId="46B48C39">
                <v:shape id="_x0000_i1051" type="#_x0000_t75" style="width:138.75pt;height:18pt" o:ole="">
                  <v:imagedata r:id="rId17" o:title=""/>
                </v:shape>
                <w:control r:id="rId18" w:name="CheckBox21121" w:shapeid="_x0000_i1051"/>
              </w:object>
            </w:r>
            <w:r w:rsidR="007028D1">
              <w:rPr>
                <w:sz w:val="18"/>
                <w:szCs w:val="18"/>
              </w:rPr>
              <w:object w:dxaOrig="225" w:dyaOrig="225" w14:anchorId="6B0CE87B">
                <v:shape id="_x0000_i1053" type="#_x0000_t75" style="width:104.25pt;height:18pt" o:ole="">
                  <v:imagedata r:id="rId19" o:title=""/>
                </v:shape>
                <w:control r:id="rId20" w:name="CheckBox252111" w:shapeid="_x0000_i1053"/>
              </w:object>
            </w:r>
            <w:r w:rsidR="007028D1">
              <w:rPr>
                <w:sz w:val="18"/>
                <w:szCs w:val="18"/>
              </w:rPr>
              <w:object w:dxaOrig="225" w:dyaOrig="225" w14:anchorId="622DDFBD">
                <v:shape id="_x0000_i1055" type="#_x0000_t75" style="width:71.25pt;height:18pt" o:ole="">
                  <v:imagedata r:id="rId21" o:title=""/>
                </v:shape>
                <w:control r:id="rId22" w:name="CheckBox252121" w:shapeid="_x0000_i1055"/>
              </w:object>
            </w:r>
          </w:p>
        </w:tc>
      </w:tr>
      <w:tr w:rsidR="00D17C67" w14:paraId="13C4CF89" w14:textId="77777777" w:rsidTr="00F13C06">
        <w:tblPrEx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gridAfter w:val="1"/>
          <w:wAfter w:w="52" w:type="dxa"/>
          <w:trHeight w:val="454"/>
        </w:trPr>
        <w:tc>
          <w:tcPr>
            <w:tcW w:w="1796" w:type="dxa"/>
            <w:gridSpan w:val="2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6D052930" w14:textId="30F20D8A" w:rsidR="00D17C67" w:rsidRPr="006364DB" w:rsidRDefault="00D17C67" w:rsidP="002504B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b/>
                <w:sz w:val="18"/>
                <w:szCs w:val="18"/>
                <w:lang w:val="en-GB"/>
              </w:rPr>
              <w:t>Verified by:</w:t>
            </w:r>
            <w:r w:rsidRPr="006364DB">
              <w:rPr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316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A05ED" w14:textId="77777777" w:rsidR="00D17C67" w:rsidRPr="006364DB" w:rsidRDefault="00D17C67" w:rsidP="002504B8">
            <w:pPr>
              <w:bidi/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6364DB">
              <w:rPr>
                <w:i/>
                <w:iCs/>
                <w:sz w:val="18"/>
                <w:szCs w:val="18"/>
                <w:lang w:val="en-GB"/>
              </w:rPr>
              <w:t>[ Name &amp; Signature ]</w:t>
            </w:r>
          </w:p>
        </w:tc>
        <w:tc>
          <w:tcPr>
            <w:tcW w:w="1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6D926016" w14:textId="77777777" w:rsidR="00D17C67" w:rsidRPr="006364DB" w:rsidRDefault="00D17C67" w:rsidP="002504B8">
            <w:pPr>
              <w:jc w:val="right"/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Date:</w:t>
            </w:r>
          </w:p>
        </w:tc>
        <w:tc>
          <w:tcPr>
            <w:tcW w:w="388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7D2A19" w14:textId="77777777" w:rsidR="00D17C67" w:rsidRPr="006364DB" w:rsidRDefault="00D17C67" w:rsidP="002504B8">
            <w:pPr>
              <w:jc w:val="center"/>
              <w:rPr>
                <w:sz w:val="18"/>
                <w:szCs w:val="18"/>
                <w:lang w:val="en-GB"/>
              </w:rPr>
            </w:pPr>
          </w:p>
        </w:tc>
      </w:tr>
      <w:tr w:rsidR="00D17C67" w14:paraId="79381EE0" w14:textId="77777777" w:rsidTr="00F13C06">
        <w:tblPrEx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gridAfter w:val="1"/>
          <w:wAfter w:w="52" w:type="dxa"/>
          <w:trHeight w:val="692"/>
        </w:trPr>
        <w:tc>
          <w:tcPr>
            <w:tcW w:w="1796" w:type="dxa"/>
            <w:gridSpan w:val="2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005A7511" w14:textId="007D0512" w:rsidR="00D17C67" w:rsidRPr="006364DB" w:rsidRDefault="00D17C67" w:rsidP="002504B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b/>
                <w:sz w:val="18"/>
                <w:szCs w:val="18"/>
                <w:lang w:val="en-GB"/>
              </w:rPr>
              <w:t>Authorised by:</w:t>
            </w:r>
            <w:r w:rsidRPr="006364DB">
              <w:rPr>
                <w:sz w:val="18"/>
                <w:szCs w:val="18"/>
                <w:lang w:val="en-GB"/>
              </w:rPr>
              <w:t xml:space="preserve">                                       </w:t>
            </w:r>
          </w:p>
        </w:tc>
        <w:tc>
          <w:tcPr>
            <w:tcW w:w="3166" w:type="dxa"/>
            <w:gridSpan w:val="2"/>
            <w:tcBorders>
              <w:bottom w:val="single" w:sz="4" w:space="0" w:color="auto"/>
            </w:tcBorders>
            <w:vAlign w:val="center"/>
          </w:tcPr>
          <w:p w14:paraId="2949CCCB" w14:textId="77777777" w:rsidR="00D17C67" w:rsidRPr="006364DB" w:rsidRDefault="00D17C67" w:rsidP="002504B8">
            <w:pPr>
              <w:bidi/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6364DB">
              <w:rPr>
                <w:i/>
                <w:iCs/>
                <w:sz w:val="18"/>
                <w:szCs w:val="18"/>
                <w:lang w:val="en-GB"/>
              </w:rPr>
              <w:t>[ Name &amp; Signature ]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0F424365" w14:textId="77777777" w:rsidR="00D17C67" w:rsidRPr="006364DB" w:rsidRDefault="00D17C67" w:rsidP="002504B8">
            <w:pPr>
              <w:jc w:val="right"/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Date:</w:t>
            </w:r>
          </w:p>
        </w:tc>
        <w:tc>
          <w:tcPr>
            <w:tcW w:w="3883" w:type="dxa"/>
            <w:gridSpan w:val="3"/>
            <w:tcBorders>
              <w:bottom w:val="single" w:sz="4" w:space="0" w:color="auto"/>
            </w:tcBorders>
            <w:vAlign w:val="center"/>
          </w:tcPr>
          <w:p w14:paraId="7C202BAA" w14:textId="77777777" w:rsidR="00D17C67" w:rsidRPr="006364DB" w:rsidRDefault="00D17C67" w:rsidP="002504B8">
            <w:pPr>
              <w:rPr>
                <w:sz w:val="18"/>
                <w:szCs w:val="18"/>
                <w:lang w:val="en-GB"/>
              </w:rPr>
            </w:pPr>
          </w:p>
        </w:tc>
      </w:tr>
    </w:tbl>
    <w:p w14:paraId="215E94BE" w14:textId="77777777" w:rsidR="006049A6" w:rsidRDefault="006049A6" w:rsidP="00276B8C">
      <w:pPr>
        <w:rPr>
          <w:rFonts w:ascii="Century Gothic" w:hAnsi="Century Gothic"/>
          <w:color w:val="BE9E7E" w:themeColor="accent2"/>
          <w:sz w:val="30"/>
          <w:szCs w:val="30"/>
          <w:lang w:val="en-GB"/>
        </w:rPr>
      </w:pPr>
    </w:p>
    <w:p w14:paraId="0A95D3FB" w14:textId="77777777" w:rsidR="006049A6" w:rsidRDefault="006049A6" w:rsidP="00276B8C">
      <w:pPr>
        <w:rPr>
          <w:rFonts w:ascii="Century Gothic" w:hAnsi="Century Gothic"/>
          <w:color w:val="BE9E7E" w:themeColor="accent2"/>
          <w:sz w:val="30"/>
          <w:szCs w:val="30"/>
          <w:lang w:val="en-GB"/>
        </w:rPr>
      </w:pPr>
    </w:p>
    <w:p w14:paraId="5FF0D20C" w14:textId="447D00D5" w:rsidR="00276B8C" w:rsidRDefault="00276B8C" w:rsidP="00276B8C">
      <w:pPr>
        <w:rPr>
          <w:rFonts w:ascii="Century Gothic" w:hAnsi="Century Gothic"/>
          <w:i/>
          <w:iCs/>
          <w:sz w:val="16"/>
          <w:szCs w:val="16"/>
          <w:lang w:val="en-GB"/>
        </w:rPr>
      </w:pPr>
      <w:r w:rsidRPr="001D1739">
        <w:rPr>
          <w:rFonts w:ascii="Century Gothic" w:hAnsi="Century Gothic"/>
          <w:color w:val="BD7355"/>
          <w:sz w:val="30"/>
          <w:szCs w:val="30"/>
          <w:lang w:val="en-GB"/>
        </w:rPr>
        <w:t xml:space="preserve">Part 3 – </w:t>
      </w:r>
      <w:r w:rsidR="00831292" w:rsidRPr="001D1739">
        <w:rPr>
          <w:rFonts w:ascii="Century Gothic" w:hAnsi="Century Gothic"/>
          <w:color w:val="BD7355"/>
          <w:sz w:val="30"/>
          <w:szCs w:val="30"/>
          <w:lang w:val="en-GB"/>
        </w:rPr>
        <w:t>NCR Closing</w:t>
      </w:r>
      <w:r w:rsidRPr="001D1739">
        <w:rPr>
          <w:rFonts w:ascii="Century Gothic" w:hAnsi="Century Gothic"/>
          <w:color w:val="BD7355"/>
          <w:sz w:val="30"/>
          <w:szCs w:val="30"/>
          <w:lang w:val="en-GB"/>
        </w:rPr>
        <w:t xml:space="preserve"> </w:t>
      </w:r>
      <w:r w:rsidRPr="006364DB">
        <w:rPr>
          <w:rFonts w:ascii="Century Gothic" w:hAnsi="Century Gothic"/>
          <w:i/>
          <w:iCs/>
          <w:sz w:val="16"/>
          <w:szCs w:val="16"/>
          <w:lang w:val="en-GB"/>
        </w:rPr>
        <w:t xml:space="preserve">(To be verified by </w:t>
      </w:r>
      <w:r w:rsidR="00AE1C45" w:rsidRPr="006364DB">
        <w:rPr>
          <w:rFonts w:ascii="Century Gothic" w:hAnsi="Century Gothic"/>
          <w:i/>
          <w:iCs/>
          <w:sz w:val="16"/>
          <w:szCs w:val="16"/>
          <w:lang w:val="en-GB"/>
        </w:rPr>
        <w:t xml:space="preserve">the </w:t>
      </w:r>
      <w:r w:rsidR="00474729">
        <w:rPr>
          <w:rFonts w:ascii="Century Gothic" w:hAnsi="Century Gothic"/>
          <w:i/>
          <w:iCs/>
          <w:sz w:val="16"/>
          <w:szCs w:val="16"/>
          <w:lang w:val="en-GB"/>
        </w:rPr>
        <w:t>Consultant</w:t>
      </w:r>
      <w:r w:rsidRPr="006364DB">
        <w:rPr>
          <w:rFonts w:ascii="Century Gothic" w:hAnsi="Century Gothic"/>
          <w:i/>
          <w:iCs/>
          <w:sz w:val="16"/>
          <w:szCs w:val="16"/>
          <w:lang w:val="en-GB"/>
        </w:rPr>
        <w:t>)</w:t>
      </w:r>
    </w:p>
    <w:tbl>
      <w:tblPr>
        <w:tblStyle w:val="TableGrid"/>
        <w:tblW w:w="0" w:type="auto"/>
        <w:tblInd w:w="-5" w:type="dxa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542"/>
        <w:gridCol w:w="5316"/>
        <w:gridCol w:w="956"/>
        <w:gridCol w:w="2586"/>
      </w:tblGrid>
      <w:tr w:rsidR="00831292" w:rsidRPr="004F670C" w14:paraId="76A9C6DA" w14:textId="77777777" w:rsidTr="001D1739">
        <w:trPr>
          <w:trHeight w:val="397"/>
        </w:trPr>
        <w:tc>
          <w:tcPr>
            <w:tcW w:w="10400" w:type="dxa"/>
            <w:gridSpan w:val="4"/>
            <w:shd w:val="clear" w:color="auto" w:fill="BD7355"/>
            <w:vAlign w:val="center"/>
          </w:tcPr>
          <w:p w14:paraId="29171C6A" w14:textId="7B0549F9" w:rsidR="00831292" w:rsidRPr="00276B8C" w:rsidRDefault="00831292" w:rsidP="002504B8">
            <w:pPr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Contractor Confirmation</w:t>
            </w:r>
          </w:p>
        </w:tc>
      </w:tr>
      <w:tr w:rsidR="00831292" w14:paraId="7C39CAB3" w14:textId="77777777" w:rsidTr="002504B8">
        <w:trPr>
          <w:trHeight w:val="1874"/>
        </w:trPr>
        <w:tc>
          <w:tcPr>
            <w:tcW w:w="10400" w:type="dxa"/>
            <w:gridSpan w:val="4"/>
          </w:tcPr>
          <w:p w14:paraId="6A3E89CF" w14:textId="77777777" w:rsidR="00831292" w:rsidRPr="006364DB" w:rsidRDefault="00831292" w:rsidP="002504B8">
            <w:pPr>
              <w:rPr>
                <w:lang w:val="en-GB"/>
              </w:rPr>
            </w:pPr>
          </w:p>
        </w:tc>
      </w:tr>
      <w:tr w:rsidR="00831292" w14:paraId="1D8AA82B" w14:textId="77777777" w:rsidTr="002504B8">
        <w:trPr>
          <w:trHeight w:val="397"/>
        </w:trPr>
        <w:tc>
          <w:tcPr>
            <w:tcW w:w="1542" w:type="dxa"/>
            <w:shd w:val="clear" w:color="auto" w:fill="F2EBE5" w:themeFill="accent2" w:themeFillTint="33"/>
            <w:vAlign w:val="center"/>
          </w:tcPr>
          <w:p w14:paraId="50222292" w14:textId="77777777" w:rsidR="00831292" w:rsidRPr="006364DB" w:rsidRDefault="00831292" w:rsidP="002504B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 xml:space="preserve">Name </w:t>
            </w:r>
            <w:r w:rsidRPr="006364DB">
              <w:rPr>
                <w:sz w:val="18"/>
                <w:szCs w:val="18"/>
                <w:vertAlign w:val="superscript"/>
                <w:lang w:val="en-GB"/>
              </w:rPr>
              <w:t>(Contractor)</w:t>
            </w:r>
          </w:p>
        </w:tc>
        <w:tc>
          <w:tcPr>
            <w:tcW w:w="8858" w:type="dxa"/>
            <w:gridSpan w:val="3"/>
            <w:vAlign w:val="center"/>
          </w:tcPr>
          <w:p w14:paraId="48952A75" w14:textId="77777777" w:rsidR="00831292" w:rsidRPr="006364DB" w:rsidRDefault="00831292" w:rsidP="002504B8">
            <w:pPr>
              <w:rPr>
                <w:sz w:val="18"/>
                <w:szCs w:val="18"/>
                <w:lang w:val="en-GB"/>
              </w:rPr>
            </w:pPr>
          </w:p>
        </w:tc>
      </w:tr>
      <w:tr w:rsidR="00831292" w14:paraId="7F960ED9" w14:textId="77777777" w:rsidTr="002504B8">
        <w:trPr>
          <w:trHeight w:val="858"/>
        </w:trPr>
        <w:tc>
          <w:tcPr>
            <w:tcW w:w="1542" w:type="dxa"/>
            <w:shd w:val="clear" w:color="auto" w:fill="F2EBE5" w:themeFill="accent2" w:themeFillTint="33"/>
            <w:vAlign w:val="center"/>
          </w:tcPr>
          <w:p w14:paraId="6B622F0B" w14:textId="77777777" w:rsidR="00831292" w:rsidRPr="006364DB" w:rsidRDefault="00831292" w:rsidP="002504B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Signature</w:t>
            </w:r>
          </w:p>
        </w:tc>
        <w:tc>
          <w:tcPr>
            <w:tcW w:w="5316" w:type="dxa"/>
            <w:vAlign w:val="center"/>
          </w:tcPr>
          <w:p w14:paraId="30B3A665" w14:textId="77777777" w:rsidR="00831292" w:rsidRPr="006364DB" w:rsidRDefault="00831292" w:rsidP="002504B8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956" w:type="dxa"/>
            <w:shd w:val="clear" w:color="auto" w:fill="F2EBE5" w:themeFill="accent2" w:themeFillTint="33"/>
            <w:vAlign w:val="center"/>
          </w:tcPr>
          <w:p w14:paraId="77032BA8" w14:textId="77777777" w:rsidR="00831292" w:rsidRPr="006364DB" w:rsidRDefault="00831292" w:rsidP="002504B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Date</w:t>
            </w:r>
          </w:p>
        </w:tc>
        <w:tc>
          <w:tcPr>
            <w:tcW w:w="2586" w:type="dxa"/>
            <w:vAlign w:val="center"/>
          </w:tcPr>
          <w:p w14:paraId="4FAECA5C" w14:textId="77777777" w:rsidR="00831292" w:rsidRPr="006364DB" w:rsidRDefault="00831292" w:rsidP="002504B8">
            <w:pPr>
              <w:rPr>
                <w:sz w:val="18"/>
                <w:szCs w:val="18"/>
                <w:lang w:val="en-GB"/>
              </w:rPr>
            </w:pPr>
          </w:p>
        </w:tc>
      </w:tr>
    </w:tbl>
    <w:p w14:paraId="3D87C302" w14:textId="77777777" w:rsidR="00831292" w:rsidRPr="006364DB" w:rsidRDefault="00831292" w:rsidP="00276B8C">
      <w:pPr>
        <w:rPr>
          <w:sz w:val="4"/>
          <w:szCs w:val="4"/>
          <w:lang w:val="en-GB"/>
        </w:rPr>
      </w:pPr>
    </w:p>
    <w:p w14:paraId="34B708DA" w14:textId="77777777" w:rsidR="00672857" w:rsidRPr="003B7A4B" w:rsidRDefault="00672857" w:rsidP="00672857">
      <w:pPr>
        <w:spacing w:after="0"/>
        <w:rPr>
          <w:sz w:val="4"/>
          <w:szCs w:val="4"/>
          <w:lang w:val="en-GB"/>
        </w:rPr>
      </w:pPr>
    </w:p>
    <w:tbl>
      <w:tblPr>
        <w:tblStyle w:val="TableGrid"/>
        <w:tblW w:w="10348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96"/>
        <w:gridCol w:w="1890"/>
        <w:gridCol w:w="1276"/>
        <w:gridCol w:w="1503"/>
        <w:gridCol w:w="3883"/>
      </w:tblGrid>
      <w:tr w:rsidR="00AE1C45" w14:paraId="42FBA1AA" w14:textId="77777777" w:rsidTr="001D1739">
        <w:trPr>
          <w:trHeight w:val="397"/>
        </w:trPr>
        <w:tc>
          <w:tcPr>
            <w:tcW w:w="10348" w:type="dxa"/>
            <w:gridSpan w:val="5"/>
            <w:shd w:val="clear" w:color="auto" w:fill="BD7355"/>
            <w:vAlign w:val="center"/>
          </w:tcPr>
          <w:p w14:paraId="22D791A8" w14:textId="356807DF" w:rsidR="00AE1C45" w:rsidRPr="000D3A9B" w:rsidRDefault="00E05860" w:rsidP="00AE1C45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Construction</w:t>
            </w:r>
            <w:r w:rsidR="00AE1C45" w:rsidRPr="000D3A9B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 xml:space="preserve"> Supervision </w:t>
            </w:r>
            <w:r w:rsidR="00AE1C45">
              <w:rPr>
                <w:b/>
                <w:bCs/>
                <w:color w:val="FFFFFF" w:themeColor="background1"/>
                <w:sz w:val="18"/>
                <w:szCs w:val="18"/>
                <w:lang w:val="en-GB"/>
              </w:rPr>
              <w:t>Verification</w:t>
            </w:r>
          </w:p>
        </w:tc>
      </w:tr>
      <w:tr w:rsidR="00AE1C45" w14:paraId="22CAE689" w14:textId="77777777" w:rsidTr="006364DB">
        <w:trPr>
          <w:trHeight w:val="2115"/>
        </w:trPr>
        <w:tc>
          <w:tcPr>
            <w:tcW w:w="1034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A75C31C" w14:textId="77777777" w:rsidR="00AE1C45" w:rsidRPr="006364DB" w:rsidRDefault="00AE1C45" w:rsidP="006364DB">
            <w:pPr>
              <w:rPr>
                <w:sz w:val="18"/>
                <w:szCs w:val="18"/>
                <w:lang w:val="en-GB"/>
              </w:rPr>
            </w:pPr>
          </w:p>
        </w:tc>
      </w:tr>
      <w:tr w:rsidR="00CD4708" w14:paraId="0AB5637E" w14:textId="77777777" w:rsidTr="00AE1C45">
        <w:trPr>
          <w:trHeight w:val="495"/>
        </w:trPr>
        <w:tc>
          <w:tcPr>
            <w:tcW w:w="36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AD5AF" w14:textId="77777777" w:rsidR="00CD4708" w:rsidRDefault="00CD4708" w:rsidP="00CD4708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EBE5" w:themeFill="accent2" w:themeFillTint="33"/>
            <w:vAlign w:val="center"/>
          </w:tcPr>
          <w:p w14:paraId="1DE47218" w14:textId="77777777" w:rsidR="00CD4708" w:rsidRPr="000D3A9B" w:rsidRDefault="00CD4708" w:rsidP="00CD4708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0D3A9B">
              <w:rPr>
                <w:color w:val="44546A" w:themeColor="text2"/>
                <w:sz w:val="18"/>
                <w:szCs w:val="18"/>
                <w:lang w:val="en-GB"/>
              </w:rPr>
              <w:t>Disposition: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9BC30" w14:textId="30AEEBF1" w:rsidR="00CD4708" w:rsidRDefault="00CD4708" w:rsidP="00CD4708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object w:dxaOrig="225" w:dyaOrig="225" w14:anchorId="2C67AEA7">
                <v:shape id="_x0000_i1057" type="#_x0000_t75" style="width:71.25pt;height:18pt" o:ole="">
                  <v:imagedata r:id="rId23" o:title=""/>
                </v:shape>
                <w:control r:id="rId24" w:name="CheckBox25211" w:shapeid="_x0000_i1057"/>
              </w:object>
            </w:r>
            <w:r>
              <w:rPr>
                <w:sz w:val="18"/>
                <w:szCs w:val="18"/>
              </w:rPr>
              <w:object w:dxaOrig="225" w:dyaOrig="225" w14:anchorId="20A400B5">
                <v:shape id="_x0000_i1059" type="#_x0000_t75" style="width:138.75pt;height:18pt" o:ole="">
                  <v:imagedata r:id="rId25" o:title=""/>
                </v:shape>
                <w:control r:id="rId26" w:name="CheckBox211211" w:shapeid="_x0000_i1059"/>
              </w:object>
            </w:r>
            <w:r>
              <w:rPr>
                <w:sz w:val="18"/>
                <w:szCs w:val="18"/>
              </w:rPr>
              <w:object w:dxaOrig="225" w:dyaOrig="225" w14:anchorId="4EBBDC08">
                <v:shape id="_x0000_i1061" type="#_x0000_t75" style="width:104.25pt;height:18pt" o:ole="">
                  <v:imagedata r:id="rId27" o:title=""/>
                </v:shape>
                <w:control r:id="rId28" w:name="CheckBox2521111" w:shapeid="_x0000_i1061"/>
              </w:object>
            </w:r>
            <w:r>
              <w:rPr>
                <w:sz w:val="18"/>
                <w:szCs w:val="18"/>
              </w:rPr>
              <w:object w:dxaOrig="225" w:dyaOrig="225" w14:anchorId="17F510EA">
                <v:shape id="_x0000_i1063" type="#_x0000_t75" style="width:71.25pt;height:18pt" o:ole="">
                  <v:imagedata r:id="rId29" o:title=""/>
                </v:shape>
                <w:control r:id="rId30" w:name="CheckBox2521211" w:shapeid="_x0000_i1063"/>
              </w:object>
            </w:r>
          </w:p>
        </w:tc>
      </w:tr>
      <w:tr w:rsidR="00CD4708" w14:paraId="65B47F7C" w14:textId="77777777" w:rsidTr="00AE1C45">
        <w:trPr>
          <w:trHeight w:val="454"/>
        </w:trPr>
        <w:tc>
          <w:tcPr>
            <w:tcW w:w="1796" w:type="dxa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6BB69B62" w14:textId="77777777" w:rsidR="00CD4708" w:rsidRPr="006364DB" w:rsidRDefault="00CD4708" w:rsidP="00CD470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b/>
                <w:sz w:val="18"/>
                <w:szCs w:val="18"/>
                <w:lang w:val="en-GB"/>
              </w:rPr>
              <w:t>Verified by:</w:t>
            </w:r>
            <w:r w:rsidRPr="006364DB">
              <w:rPr>
                <w:sz w:val="18"/>
                <w:szCs w:val="18"/>
                <w:lang w:val="en-GB"/>
              </w:rPr>
              <w:t xml:space="preserve"> </w:t>
            </w:r>
            <w:r w:rsidRPr="006364DB">
              <w:rPr>
                <w:i/>
                <w:sz w:val="18"/>
                <w:szCs w:val="18"/>
                <w:lang w:val="en-GB"/>
              </w:rPr>
              <w:t>(Discipline Engr.)</w:t>
            </w:r>
          </w:p>
        </w:tc>
        <w:tc>
          <w:tcPr>
            <w:tcW w:w="316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3EACC" w14:textId="77777777" w:rsidR="00CD4708" w:rsidRPr="006364DB" w:rsidRDefault="00CD4708" w:rsidP="00CD4708">
            <w:pPr>
              <w:bidi/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6364DB">
              <w:rPr>
                <w:i/>
                <w:iCs/>
                <w:sz w:val="18"/>
                <w:szCs w:val="18"/>
                <w:lang w:val="en-GB"/>
              </w:rPr>
              <w:t>[ Name &amp; Signature ]</w:t>
            </w:r>
          </w:p>
        </w:tc>
        <w:tc>
          <w:tcPr>
            <w:tcW w:w="1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1503790A" w14:textId="77777777" w:rsidR="00CD4708" w:rsidRPr="006364DB" w:rsidRDefault="00CD4708" w:rsidP="00CD4708">
            <w:pPr>
              <w:jc w:val="right"/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Date:</w:t>
            </w:r>
          </w:p>
        </w:tc>
        <w:tc>
          <w:tcPr>
            <w:tcW w:w="38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741CF" w14:textId="77777777" w:rsidR="00CD4708" w:rsidRPr="006364DB" w:rsidRDefault="00CD4708" w:rsidP="00CD4708">
            <w:pPr>
              <w:jc w:val="center"/>
              <w:rPr>
                <w:sz w:val="18"/>
                <w:szCs w:val="18"/>
                <w:lang w:val="en-GB"/>
              </w:rPr>
            </w:pPr>
          </w:p>
        </w:tc>
      </w:tr>
      <w:tr w:rsidR="00CD4708" w14:paraId="6BBBE7B3" w14:textId="77777777" w:rsidTr="006364DB">
        <w:trPr>
          <w:trHeight w:val="454"/>
        </w:trPr>
        <w:tc>
          <w:tcPr>
            <w:tcW w:w="1796" w:type="dxa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588B975B" w14:textId="77777777" w:rsidR="00CD4708" w:rsidRPr="006364DB" w:rsidRDefault="00CD4708" w:rsidP="00CD4708">
            <w:pPr>
              <w:rPr>
                <w:sz w:val="18"/>
                <w:szCs w:val="18"/>
                <w:lang w:val="en-GB"/>
              </w:rPr>
            </w:pPr>
            <w:r w:rsidRPr="006364DB">
              <w:rPr>
                <w:b/>
                <w:sz w:val="18"/>
                <w:szCs w:val="18"/>
                <w:lang w:val="en-GB"/>
              </w:rPr>
              <w:t>Authorised by:</w:t>
            </w:r>
            <w:r w:rsidRPr="006364DB">
              <w:rPr>
                <w:sz w:val="18"/>
                <w:szCs w:val="18"/>
                <w:lang w:val="en-GB"/>
              </w:rPr>
              <w:t xml:space="preserve">                                       </w:t>
            </w:r>
            <w:r w:rsidRPr="006364DB">
              <w:rPr>
                <w:i/>
                <w:sz w:val="18"/>
                <w:szCs w:val="18"/>
                <w:lang w:val="en-GB"/>
              </w:rPr>
              <w:t>(Package PM)</w:t>
            </w:r>
          </w:p>
        </w:tc>
        <w:tc>
          <w:tcPr>
            <w:tcW w:w="3166" w:type="dxa"/>
            <w:gridSpan w:val="2"/>
            <w:tcBorders>
              <w:bottom w:val="single" w:sz="4" w:space="0" w:color="auto"/>
            </w:tcBorders>
            <w:vAlign w:val="center"/>
          </w:tcPr>
          <w:p w14:paraId="7E3A59B1" w14:textId="77777777" w:rsidR="00CD4708" w:rsidRPr="006364DB" w:rsidRDefault="00CD4708" w:rsidP="00CD4708">
            <w:pPr>
              <w:bidi/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6364DB">
              <w:rPr>
                <w:i/>
                <w:iCs/>
                <w:sz w:val="18"/>
                <w:szCs w:val="18"/>
                <w:lang w:val="en-GB"/>
              </w:rPr>
              <w:t>[ Name &amp; Signature ]</w:t>
            </w:r>
          </w:p>
        </w:tc>
        <w:tc>
          <w:tcPr>
            <w:tcW w:w="1503" w:type="dxa"/>
            <w:tcBorders>
              <w:bottom w:val="single" w:sz="4" w:space="0" w:color="auto"/>
            </w:tcBorders>
            <w:shd w:val="clear" w:color="auto" w:fill="F2EBE5" w:themeFill="accent2" w:themeFillTint="33"/>
            <w:vAlign w:val="center"/>
          </w:tcPr>
          <w:p w14:paraId="1F8FE120" w14:textId="77777777" w:rsidR="00CD4708" w:rsidRPr="006364DB" w:rsidRDefault="00CD4708" w:rsidP="00CD4708">
            <w:pPr>
              <w:jc w:val="right"/>
              <w:rPr>
                <w:sz w:val="18"/>
                <w:szCs w:val="18"/>
                <w:lang w:val="en-GB"/>
              </w:rPr>
            </w:pPr>
            <w:r w:rsidRPr="006364DB">
              <w:rPr>
                <w:sz w:val="18"/>
                <w:szCs w:val="18"/>
                <w:lang w:val="en-GB"/>
              </w:rPr>
              <w:t>Date:</w:t>
            </w:r>
          </w:p>
        </w:tc>
        <w:tc>
          <w:tcPr>
            <w:tcW w:w="3883" w:type="dxa"/>
            <w:tcBorders>
              <w:bottom w:val="single" w:sz="4" w:space="0" w:color="auto"/>
            </w:tcBorders>
            <w:vAlign w:val="center"/>
          </w:tcPr>
          <w:p w14:paraId="6DBC4BFC" w14:textId="77777777" w:rsidR="00CD4708" w:rsidRPr="006364DB" w:rsidRDefault="00CD4708" w:rsidP="00CD4708">
            <w:pPr>
              <w:rPr>
                <w:sz w:val="18"/>
                <w:szCs w:val="18"/>
                <w:lang w:val="en-GB"/>
              </w:rPr>
            </w:pPr>
          </w:p>
        </w:tc>
      </w:tr>
      <w:tr w:rsidR="00CD4708" w14:paraId="758390BA" w14:textId="77777777" w:rsidTr="00AE1C45">
        <w:trPr>
          <w:trHeight w:val="1296"/>
        </w:trPr>
        <w:tc>
          <w:tcPr>
            <w:tcW w:w="1034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2B4A043" w14:textId="77777777" w:rsidR="00CD4708" w:rsidRDefault="00CD4708" w:rsidP="00CD4708">
            <w:pPr>
              <w:rPr>
                <w:b/>
                <w:i/>
                <w:sz w:val="18"/>
                <w:szCs w:val="18"/>
                <w:u w:val="single"/>
                <w:lang w:val="en-GB"/>
              </w:rPr>
            </w:pPr>
          </w:p>
          <w:p w14:paraId="4D31E3CE" w14:textId="77777777" w:rsidR="00CD4708" w:rsidRPr="006364DB" w:rsidRDefault="00CD4708" w:rsidP="00CD4708">
            <w:pPr>
              <w:rPr>
                <w:sz w:val="10"/>
                <w:szCs w:val="10"/>
                <w:lang w:val="en-GB"/>
              </w:rPr>
            </w:pPr>
          </w:p>
          <w:tbl>
            <w:tblPr>
              <w:tblStyle w:val="TableGrid"/>
              <w:tblW w:w="0" w:type="auto"/>
              <w:tblInd w:w="1" w:type="dxa"/>
              <w:shd w:val="clear" w:color="auto" w:fill="F2EBE5" w:themeFill="accent2" w:themeFillTint="33"/>
              <w:tblLayout w:type="fixed"/>
              <w:tblLook w:val="04A0" w:firstRow="1" w:lastRow="0" w:firstColumn="1" w:lastColumn="0" w:noHBand="0" w:noVBand="1"/>
            </w:tblPr>
            <w:tblGrid>
              <w:gridCol w:w="10196"/>
            </w:tblGrid>
            <w:tr w:rsidR="00CD4708" w:rsidRPr="006364DB" w14:paraId="3AAA9122" w14:textId="77777777" w:rsidTr="000D3A9B">
              <w:trPr>
                <w:trHeight w:val="423"/>
              </w:trPr>
              <w:tc>
                <w:tcPr>
                  <w:tcW w:w="10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EBE5" w:themeFill="accent2" w:themeFillTint="33"/>
                  <w:vAlign w:val="center"/>
                </w:tcPr>
                <w:p w14:paraId="0DFD238A" w14:textId="77777777" w:rsidR="00CD4708" w:rsidRPr="006364DB" w:rsidRDefault="00CD4708" w:rsidP="00CD4708">
                  <w:pPr>
                    <w:rPr>
                      <w:sz w:val="18"/>
                      <w:szCs w:val="18"/>
                    </w:rPr>
                  </w:pPr>
                  <w:r w:rsidRPr="006364DB">
                    <w:rPr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66263E9F" wp14:editId="643D4774">
                            <wp:simplePos x="0" y="0"/>
                            <wp:positionH relativeFrom="column">
                              <wp:posOffset>4828540</wp:posOffset>
                            </wp:positionH>
                            <wp:positionV relativeFrom="paragraph">
                              <wp:posOffset>102235</wp:posOffset>
                            </wp:positionV>
                            <wp:extent cx="161925" cy="142875"/>
                            <wp:effectExtent l="0" t="0" r="28575" b="28575"/>
                            <wp:wrapNone/>
                            <wp:docPr id="10" name="Rectangl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1925" cy="142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7918F7C" id="Rectangle 10" o:spid="_x0000_s1026" style="position:absolute;margin-left:380.2pt;margin-top:8.05pt;width:12.75pt;height:1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" fillcolor="window" strokecolor="windowText" strokeweight="1pt"/>
                        </w:pict>
                      </mc:Fallback>
                    </mc:AlternateContent>
                  </w:r>
                  <w:r w:rsidRPr="006364DB">
                    <w:rPr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1DEB2A59" wp14:editId="61C45FD0">
                            <wp:simplePos x="0" y="0"/>
                            <wp:positionH relativeFrom="column">
                              <wp:posOffset>4123690</wp:posOffset>
                            </wp:positionH>
                            <wp:positionV relativeFrom="paragraph">
                              <wp:posOffset>85090</wp:posOffset>
                            </wp:positionV>
                            <wp:extent cx="161925" cy="142875"/>
                            <wp:effectExtent l="0" t="0" r="28575" b="28575"/>
                            <wp:wrapNone/>
                            <wp:docPr id="7" name="Rectangl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1925" cy="142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7548E01" id="Rectangle 7" o:spid="_x0000_s1026" style="position:absolute;margin-left:324.7pt;margin-top:6.7pt;width:12.75pt;height:1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" fillcolor="window" strokecolor="windowText" strokeweight="1pt"/>
                        </w:pict>
                      </mc:Fallback>
                    </mc:AlternateContent>
                  </w:r>
                </w:p>
                <w:p w14:paraId="43492678" w14:textId="29F2CD4E" w:rsidR="00CD4708" w:rsidRPr="006364DB" w:rsidRDefault="00CD4708" w:rsidP="00CD4708">
                  <w:pPr>
                    <w:rPr>
                      <w:sz w:val="18"/>
                      <w:szCs w:val="18"/>
                    </w:rPr>
                  </w:pPr>
                  <w:r w:rsidRPr="006364DB">
                    <w:rPr>
                      <w:rFonts w:cs="Arial"/>
                      <w:i/>
                      <w:iCs/>
                      <w:sz w:val="18"/>
                      <w:szCs w:val="18"/>
                    </w:rPr>
                    <w:t>‒</w:t>
                  </w:r>
                  <w:r w:rsidRPr="006364DB">
                    <w:rPr>
                      <w:i/>
                      <w:iCs/>
                      <w:sz w:val="18"/>
                      <w:szCs w:val="18"/>
                    </w:rPr>
                    <w:t xml:space="preserve"> Action/s for the Non-Conformance has been verified and closed</w:t>
                  </w:r>
                  <w:r w:rsidRPr="006364DB">
                    <w:rPr>
                      <w:sz w:val="18"/>
                      <w:szCs w:val="18"/>
                    </w:rPr>
                    <w:t>.                               YES               NO</w:t>
                  </w:r>
                </w:p>
                <w:p w14:paraId="6855B26B" w14:textId="77777777" w:rsidR="00CD4708" w:rsidRPr="006364DB" w:rsidRDefault="00CD4708" w:rsidP="00CD4708">
                  <w:pPr>
                    <w:rPr>
                      <w:sz w:val="18"/>
                      <w:szCs w:val="18"/>
                      <w:lang w:val="en-GB"/>
                    </w:rPr>
                  </w:pPr>
                  <w:r w:rsidRPr="006364DB">
                    <w:rPr>
                      <w:rFonts w:cs="Arial"/>
                      <w:i/>
                      <w:iCs/>
                      <w:sz w:val="18"/>
                      <w:szCs w:val="18"/>
                    </w:rPr>
                    <w:t>‒</w:t>
                  </w:r>
                  <w:r w:rsidRPr="006364DB">
                    <w:rPr>
                      <w:i/>
                      <w:iCs/>
                      <w:sz w:val="18"/>
                      <w:szCs w:val="18"/>
                    </w:rPr>
                    <w:t xml:space="preserve"> Further action is required</w:t>
                  </w:r>
                  <w:r w:rsidRPr="006364DB">
                    <w:rPr>
                      <w:sz w:val="18"/>
                      <w:szCs w:val="18"/>
                    </w:rPr>
                    <w:t xml:space="preserve">                                                                                             YES               NO</w:t>
                  </w:r>
                </w:p>
              </w:tc>
            </w:tr>
            <w:tr w:rsidR="00CD4708" w:rsidRPr="006364DB" w14:paraId="43A3CD52" w14:textId="77777777" w:rsidTr="00AE1C45">
              <w:trPr>
                <w:trHeight w:val="80"/>
              </w:trPr>
              <w:tc>
                <w:tcPr>
                  <w:tcW w:w="10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EBE5" w:themeFill="accent2" w:themeFillTint="33"/>
                  <w:vAlign w:val="center"/>
                </w:tcPr>
                <w:p w14:paraId="3C8E8C29" w14:textId="77777777" w:rsidR="00CD4708" w:rsidRPr="006364DB" w:rsidRDefault="00CD4708" w:rsidP="00CD4708">
                  <w:pPr>
                    <w:rPr>
                      <w:noProof/>
                      <w:sz w:val="18"/>
                      <w:szCs w:val="18"/>
                    </w:rPr>
                  </w:pPr>
                  <w:r w:rsidRPr="006364DB">
                    <w:rPr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459C9357" wp14:editId="22CD5636">
                            <wp:simplePos x="0" y="0"/>
                            <wp:positionH relativeFrom="column">
                              <wp:posOffset>4827905</wp:posOffset>
                            </wp:positionH>
                            <wp:positionV relativeFrom="paragraph">
                              <wp:posOffset>-125095</wp:posOffset>
                            </wp:positionV>
                            <wp:extent cx="161925" cy="142875"/>
                            <wp:effectExtent l="0" t="0" r="28575" b="28575"/>
                            <wp:wrapNone/>
                            <wp:docPr id="9" name="Rectangle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1925" cy="142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5BF0CB0" id="Rectangle 9" o:spid="_x0000_s1026" style="position:absolute;margin-left:380.15pt;margin-top:-9.85pt;width:12.75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" fillcolor="window" strokecolor="windowText" strokeweight="1pt"/>
                        </w:pict>
                      </mc:Fallback>
                    </mc:AlternateContent>
                  </w:r>
                  <w:r w:rsidRPr="006364DB">
                    <w:rPr>
                      <w:noProof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3A7114C8" wp14:editId="1F371B38">
                            <wp:simplePos x="0" y="0"/>
                            <wp:positionH relativeFrom="column">
                              <wp:posOffset>4123690</wp:posOffset>
                            </wp:positionH>
                            <wp:positionV relativeFrom="paragraph">
                              <wp:posOffset>-132080</wp:posOffset>
                            </wp:positionV>
                            <wp:extent cx="161925" cy="142875"/>
                            <wp:effectExtent l="0" t="0" r="28575" b="28575"/>
                            <wp:wrapNone/>
                            <wp:docPr id="8" name="Rectangl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1925" cy="142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D02A750" id="Rectangle 8" o:spid="_x0000_s1026" style="position:absolute;margin-left:324.7pt;margin-top:-10.4pt;width:12.75pt;height:1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" fillcolor="window" strokecolor="windowText" strokeweight="1pt"/>
                        </w:pict>
                      </mc:Fallback>
                    </mc:AlternateContent>
                  </w:r>
                </w:p>
              </w:tc>
            </w:tr>
          </w:tbl>
          <w:p w14:paraId="7E08A71D" w14:textId="77777777" w:rsidR="00CD4708" w:rsidRDefault="00CD4708" w:rsidP="00CD4708">
            <w:pPr>
              <w:rPr>
                <w:sz w:val="4"/>
                <w:szCs w:val="4"/>
                <w:lang w:val="en-GB"/>
              </w:rPr>
            </w:pPr>
          </w:p>
          <w:p w14:paraId="2D000C0E" w14:textId="77777777" w:rsidR="00CD4708" w:rsidRDefault="00CD4708" w:rsidP="00CD4708">
            <w:pPr>
              <w:rPr>
                <w:sz w:val="4"/>
                <w:szCs w:val="4"/>
                <w:lang w:val="en-GB"/>
              </w:rPr>
            </w:pPr>
          </w:p>
          <w:p w14:paraId="75DB4D20" w14:textId="77777777" w:rsidR="00CD4708" w:rsidRDefault="00CD4708" w:rsidP="00CD4708">
            <w:pPr>
              <w:rPr>
                <w:sz w:val="4"/>
                <w:szCs w:val="4"/>
                <w:lang w:val="en-GB"/>
              </w:rPr>
            </w:pPr>
          </w:p>
          <w:p w14:paraId="792AAEDF" w14:textId="77777777" w:rsidR="00CD4708" w:rsidRPr="003B7A4B" w:rsidRDefault="00CD4708" w:rsidP="00CD4708">
            <w:pPr>
              <w:rPr>
                <w:sz w:val="4"/>
                <w:szCs w:val="4"/>
                <w:lang w:val="en-GB"/>
              </w:rPr>
            </w:pPr>
          </w:p>
        </w:tc>
      </w:tr>
    </w:tbl>
    <w:p w14:paraId="4A86CF4C" w14:textId="77777777" w:rsidR="00672857" w:rsidRPr="00672857" w:rsidRDefault="00672857" w:rsidP="00C55E2C">
      <w:pPr>
        <w:spacing w:after="0"/>
        <w:rPr>
          <w:color w:val="44546A" w:themeColor="text2"/>
          <w:sz w:val="18"/>
          <w:szCs w:val="18"/>
          <w:lang w:val="en-GB"/>
        </w:rPr>
      </w:pPr>
    </w:p>
    <w:sectPr w:rsidR="00672857" w:rsidRPr="00672857" w:rsidSect="00C84C1E">
      <w:headerReference w:type="default" r:id="rId31"/>
      <w:footerReference w:type="default" r:id="rId32"/>
      <w:pgSz w:w="11907" w:h="16839" w:code="9"/>
      <w:pgMar w:top="1985" w:right="720" w:bottom="709" w:left="72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0A55C" w14:textId="77777777" w:rsidR="002D4307" w:rsidRDefault="002D4307" w:rsidP="007B73BB">
      <w:pPr>
        <w:spacing w:after="0" w:line="240" w:lineRule="auto"/>
      </w:pPr>
      <w:r>
        <w:separator/>
      </w:r>
    </w:p>
  </w:endnote>
  <w:endnote w:type="continuationSeparator" w:id="0">
    <w:p w14:paraId="2DDF229A" w14:textId="77777777" w:rsidR="002D4307" w:rsidRDefault="002D4307" w:rsidP="007B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88D12" w14:textId="22A70FFA" w:rsidR="00A17EC1" w:rsidRDefault="00A17EC1" w:rsidP="001D1739">
    <w:pPr>
      <w:pStyle w:val="Footer"/>
      <w:pBdr>
        <w:top w:val="single" w:sz="18" w:space="1" w:color="BD7355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61F5B" w14:textId="77777777" w:rsidR="002D4307" w:rsidRDefault="002D4307" w:rsidP="007B73BB">
      <w:pPr>
        <w:spacing w:after="0" w:line="240" w:lineRule="auto"/>
      </w:pPr>
      <w:r>
        <w:separator/>
      </w:r>
    </w:p>
  </w:footnote>
  <w:footnote w:type="continuationSeparator" w:id="0">
    <w:p w14:paraId="61EDEE7F" w14:textId="77777777" w:rsidR="002D4307" w:rsidRDefault="002D4307" w:rsidP="007B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18"/>
      <w:gridCol w:w="3397"/>
    </w:tblGrid>
    <w:tr w:rsidR="00810A53" w14:paraId="7F35A26D" w14:textId="77777777" w:rsidTr="003E5D18">
      <w:trPr>
        <w:trHeight w:val="283"/>
      </w:trPr>
      <w:tc>
        <w:tcPr>
          <w:tcW w:w="1418" w:type="dxa"/>
          <w:tcBorders>
            <w:top w:val="nil"/>
            <w:left w:val="nil"/>
            <w:bottom w:val="nil"/>
          </w:tcBorders>
          <w:vAlign w:val="center"/>
        </w:tcPr>
        <w:p w14:paraId="2F9F0749" w14:textId="042CAACC" w:rsidR="00810A53" w:rsidRPr="004C773C" w:rsidRDefault="00E22507" w:rsidP="00810A53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Doc</w:t>
          </w:r>
          <w:r w:rsidR="00810A53" w:rsidRPr="004C773C">
            <w:rPr>
              <w:sz w:val="18"/>
              <w:szCs w:val="18"/>
            </w:rPr>
            <w:t xml:space="preserve"> No:</w:t>
          </w:r>
        </w:p>
      </w:tc>
      <w:tc>
        <w:tcPr>
          <w:tcW w:w="3397" w:type="dxa"/>
          <w:vAlign w:val="center"/>
        </w:tcPr>
        <w:p w14:paraId="02E751B1" w14:textId="6B2CD668" w:rsidR="00810A53" w:rsidRPr="004C773C" w:rsidRDefault="00E22507" w:rsidP="00810A53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Aconex Ref.</w:t>
          </w:r>
        </w:p>
      </w:tc>
    </w:tr>
    <w:tr w:rsidR="00810A53" w14:paraId="4AB521E5" w14:textId="77777777" w:rsidTr="003E5D18">
      <w:trPr>
        <w:trHeight w:val="283"/>
      </w:trPr>
      <w:tc>
        <w:tcPr>
          <w:tcW w:w="1418" w:type="dxa"/>
          <w:tcBorders>
            <w:top w:val="nil"/>
            <w:left w:val="nil"/>
            <w:bottom w:val="nil"/>
          </w:tcBorders>
          <w:vAlign w:val="center"/>
        </w:tcPr>
        <w:p w14:paraId="47A53978" w14:textId="77777777" w:rsidR="00810A53" w:rsidRPr="004C773C" w:rsidRDefault="00810A53" w:rsidP="00810A53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Revision</w:t>
          </w:r>
          <w:r w:rsidRPr="004C773C">
            <w:rPr>
              <w:sz w:val="18"/>
              <w:szCs w:val="18"/>
            </w:rPr>
            <w:t>:</w:t>
          </w:r>
        </w:p>
      </w:tc>
      <w:tc>
        <w:tcPr>
          <w:tcW w:w="3397" w:type="dxa"/>
          <w:vAlign w:val="center"/>
        </w:tcPr>
        <w:p w14:paraId="289A838B" w14:textId="6CD2CA90" w:rsidR="00810A53" w:rsidRPr="004C773C" w:rsidRDefault="00810A53" w:rsidP="00810A53">
          <w:pPr>
            <w:pStyle w:val="Header"/>
            <w:rPr>
              <w:sz w:val="18"/>
              <w:szCs w:val="18"/>
            </w:rPr>
          </w:pPr>
        </w:p>
      </w:tc>
    </w:tr>
    <w:tr w:rsidR="00810A53" w14:paraId="7FC4965E" w14:textId="77777777" w:rsidTr="003E5D18">
      <w:trPr>
        <w:trHeight w:val="283"/>
      </w:trPr>
      <w:tc>
        <w:tcPr>
          <w:tcW w:w="1418" w:type="dxa"/>
          <w:tcBorders>
            <w:top w:val="nil"/>
            <w:left w:val="nil"/>
            <w:bottom w:val="nil"/>
          </w:tcBorders>
          <w:vAlign w:val="center"/>
        </w:tcPr>
        <w:p w14:paraId="21E22316" w14:textId="77777777" w:rsidR="00810A53" w:rsidRPr="004C773C" w:rsidRDefault="00810A53" w:rsidP="00810A53">
          <w:pPr>
            <w:pStyle w:val="Header"/>
            <w:rPr>
              <w:sz w:val="18"/>
              <w:szCs w:val="18"/>
            </w:rPr>
          </w:pPr>
          <w:r w:rsidRPr="004C773C">
            <w:rPr>
              <w:sz w:val="18"/>
              <w:szCs w:val="18"/>
            </w:rPr>
            <w:t>Date:</w:t>
          </w:r>
        </w:p>
      </w:tc>
      <w:tc>
        <w:tcPr>
          <w:tcW w:w="3397" w:type="dxa"/>
          <w:vAlign w:val="center"/>
        </w:tcPr>
        <w:p w14:paraId="7B68D51C" w14:textId="3E1C1937" w:rsidR="00810A53" w:rsidRPr="004C773C" w:rsidRDefault="00810A53" w:rsidP="00810A53">
          <w:pPr>
            <w:pStyle w:val="Header"/>
            <w:rPr>
              <w:sz w:val="18"/>
              <w:szCs w:val="18"/>
            </w:rPr>
          </w:pPr>
        </w:p>
      </w:tc>
    </w:tr>
    <w:tr w:rsidR="00810A53" w14:paraId="527CEE59" w14:textId="77777777" w:rsidTr="003E5D18">
      <w:trPr>
        <w:trHeight w:val="283"/>
      </w:trPr>
      <w:tc>
        <w:tcPr>
          <w:tcW w:w="1418" w:type="dxa"/>
          <w:tcBorders>
            <w:top w:val="nil"/>
            <w:left w:val="nil"/>
            <w:bottom w:val="nil"/>
          </w:tcBorders>
          <w:vAlign w:val="center"/>
        </w:tcPr>
        <w:p w14:paraId="33C99673" w14:textId="1138FACF" w:rsidR="00810A53" w:rsidRPr="004C773C" w:rsidRDefault="00810A53" w:rsidP="00810A53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Page:</w:t>
          </w:r>
        </w:p>
      </w:tc>
      <w:tc>
        <w:tcPr>
          <w:tcW w:w="3397" w:type="dxa"/>
          <w:vAlign w:val="center"/>
        </w:tcPr>
        <w:p w14:paraId="579D8ED2" w14:textId="20A80F64" w:rsidR="00810A53" w:rsidRPr="005971AF" w:rsidRDefault="00810A53" w:rsidP="00810A53">
          <w:pPr>
            <w:pStyle w:val="Header"/>
            <w:rPr>
              <w:sz w:val="18"/>
              <w:szCs w:val="18"/>
            </w:rPr>
          </w:pPr>
          <w:r w:rsidRPr="005971AF">
            <w:rPr>
              <w:sz w:val="18"/>
              <w:szCs w:val="18"/>
            </w:rPr>
            <w:fldChar w:fldCharType="begin"/>
          </w:r>
          <w:r w:rsidRPr="005971AF">
            <w:rPr>
              <w:sz w:val="18"/>
              <w:szCs w:val="18"/>
            </w:rPr>
            <w:instrText xml:space="preserve"> PAGE  \* Arabic  \* MERGEFORMAT </w:instrText>
          </w:r>
          <w:r w:rsidRPr="005971AF">
            <w:rPr>
              <w:sz w:val="18"/>
              <w:szCs w:val="18"/>
            </w:rPr>
            <w:fldChar w:fldCharType="separate"/>
          </w:r>
          <w:r w:rsidRPr="005971AF">
            <w:rPr>
              <w:noProof/>
              <w:sz w:val="18"/>
              <w:szCs w:val="18"/>
            </w:rPr>
            <w:t>1</w:t>
          </w:r>
          <w:r w:rsidRPr="005971AF">
            <w:rPr>
              <w:sz w:val="18"/>
              <w:szCs w:val="18"/>
            </w:rPr>
            <w:fldChar w:fldCharType="end"/>
          </w:r>
          <w:r w:rsidRPr="005971AF">
            <w:rPr>
              <w:sz w:val="18"/>
              <w:szCs w:val="18"/>
            </w:rPr>
            <w:t xml:space="preserve"> of </w:t>
          </w:r>
          <w:r w:rsidRPr="005971AF">
            <w:rPr>
              <w:sz w:val="18"/>
              <w:szCs w:val="18"/>
            </w:rPr>
            <w:fldChar w:fldCharType="begin"/>
          </w:r>
          <w:r w:rsidRPr="005971AF">
            <w:rPr>
              <w:sz w:val="18"/>
              <w:szCs w:val="18"/>
            </w:rPr>
            <w:instrText xml:space="preserve"> NUMPAGES  \* Arabic  \* MERGEFORMAT </w:instrText>
          </w:r>
          <w:r w:rsidRPr="005971AF">
            <w:rPr>
              <w:sz w:val="18"/>
              <w:szCs w:val="18"/>
            </w:rPr>
            <w:fldChar w:fldCharType="separate"/>
          </w:r>
          <w:r w:rsidRPr="005971AF">
            <w:rPr>
              <w:noProof/>
              <w:sz w:val="18"/>
              <w:szCs w:val="18"/>
            </w:rPr>
            <w:t>2</w:t>
          </w:r>
          <w:r w:rsidRPr="005971AF">
            <w:rPr>
              <w:sz w:val="18"/>
              <w:szCs w:val="18"/>
            </w:rPr>
            <w:fldChar w:fldCharType="end"/>
          </w:r>
        </w:p>
      </w:tc>
    </w:tr>
  </w:tbl>
  <w:p w14:paraId="1DD0A0EE" w14:textId="145B0F33" w:rsidR="00AE1C45" w:rsidRPr="00E80BAD" w:rsidRDefault="007A1273" w:rsidP="00A06392">
    <w:pPr>
      <w:pStyle w:val="Header"/>
      <w:pBdr>
        <w:bottom w:val="single" w:sz="18" w:space="1" w:color="BD7355"/>
      </w:pBdr>
      <w:spacing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B276A35" wp14:editId="01D491C1">
              <wp:simplePos x="0" y="0"/>
              <wp:positionH relativeFrom="margin">
                <wp:align>right</wp:align>
              </wp:positionH>
              <wp:positionV relativeFrom="paragraph">
                <wp:posOffset>-594402</wp:posOffset>
              </wp:positionV>
              <wp:extent cx="1294888" cy="515501"/>
              <wp:effectExtent l="0" t="0" r="63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4888" cy="515501"/>
                      </a:xfrm>
                      <a:prstGeom prst="rect">
                        <a:avLst/>
                      </a:prstGeom>
                      <a:solidFill>
                        <a:srgbClr val="BD735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7E2178" w14:textId="77777777" w:rsidR="007A1273" w:rsidRPr="004E5B10" w:rsidRDefault="007A1273" w:rsidP="007A1273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Construction Supervisor’s Logo</w:t>
                          </w:r>
                        </w:p>
                        <w:p w14:paraId="068994CB" w14:textId="76320F33" w:rsidR="007A1273" w:rsidRPr="004E5B10" w:rsidRDefault="007A1273" w:rsidP="007A127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276A35" id="Rectangle 3" o:spid="_x0000_s1026" style="position:absolute;margin-left:50.75pt;margin-top:-46.8pt;width:101.95pt;height:40.6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" fillcolor="#bd7355" stroked="f" strokeweight="1pt">
              <v:textbox>
                <w:txbxContent>
                  <w:p w14:paraId="797E2178" w14:textId="77777777" w:rsidR="007A1273" w:rsidRPr="004E5B10" w:rsidRDefault="007A1273" w:rsidP="007A1273">
                    <w:pPr>
                      <w:jc w:val="center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Construction Supervisor’s Logo</w:t>
                    </w:r>
                  </w:p>
                  <w:p w14:paraId="068994CB" w14:textId="76320F33" w:rsidR="007A1273" w:rsidRPr="004E5B10" w:rsidRDefault="007A1273" w:rsidP="007A127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F6B72"/>
    <w:multiLevelType w:val="hybridMultilevel"/>
    <w:tmpl w:val="945ACC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6008A"/>
    <w:multiLevelType w:val="hybridMultilevel"/>
    <w:tmpl w:val="DCEC0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2060" style="mso-position-horizontal-relative:margin;v-text-anchor:middl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C23"/>
    <w:rsid w:val="00005B4B"/>
    <w:rsid w:val="000172FC"/>
    <w:rsid w:val="00024E13"/>
    <w:rsid w:val="00037E2F"/>
    <w:rsid w:val="00070DBE"/>
    <w:rsid w:val="00082876"/>
    <w:rsid w:val="000900AA"/>
    <w:rsid w:val="000933EF"/>
    <w:rsid w:val="000A2C4B"/>
    <w:rsid w:val="000A2DE0"/>
    <w:rsid w:val="000B4247"/>
    <w:rsid w:val="000C3DCE"/>
    <w:rsid w:val="000D3A9B"/>
    <w:rsid w:val="000D4350"/>
    <w:rsid w:val="000E4EE0"/>
    <w:rsid w:val="000E5BD4"/>
    <w:rsid w:val="000F35B2"/>
    <w:rsid w:val="00100FC0"/>
    <w:rsid w:val="00104289"/>
    <w:rsid w:val="00120DB2"/>
    <w:rsid w:val="0012786F"/>
    <w:rsid w:val="0014410F"/>
    <w:rsid w:val="00153C32"/>
    <w:rsid w:val="00164776"/>
    <w:rsid w:val="00182978"/>
    <w:rsid w:val="001A158D"/>
    <w:rsid w:val="001A7047"/>
    <w:rsid w:val="001C7C4F"/>
    <w:rsid w:val="001D1739"/>
    <w:rsid w:val="001D546B"/>
    <w:rsid w:val="001E4297"/>
    <w:rsid w:val="001E61B5"/>
    <w:rsid w:val="001F4E85"/>
    <w:rsid w:val="002018FF"/>
    <w:rsid w:val="00206CCA"/>
    <w:rsid w:val="00211B82"/>
    <w:rsid w:val="00246BA8"/>
    <w:rsid w:val="00253F7F"/>
    <w:rsid w:val="002542D8"/>
    <w:rsid w:val="002629FA"/>
    <w:rsid w:val="002647BB"/>
    <w:rsid w:val="0026597B"/>
    <w:rsid w:val="00276B8C"/>
    <w:rsid w:val="00282265"/>
    <w:rsid w:val="002937C5"/>
    <w:rsid w:val="002A1D4F"/>
    <w:rsid w:val="002A2FCE"/>
    <w:rsid w:val="002A6D26"/>
    <w:rsid w:val="002D4307"/>
    <w:rsid w:val="002E056E"/>
    <w:rsid w:val="002E69C1"/>
    <w:rsid w:val="002F05E5"/>
    <w:rsid w:val="002F5044"/>
    <w:rsid w:val="0030116C"/>
    <w:rsid w:val="003026EF"/>
    <w:rsid w:val="00306E6B"/>
    <w:rsid w:val="00311CAA"/>
    <w:rsid w:val="003306C1"/>
    <w:rsid w:val="00341778"/>
    <w:rsid w:val="003463E6"/>
    <w:rsid w:val="00355815"/>
    <w:rsid w:val="003641CF"/>
    <w:rsid w:val="003648DB"/>
    <w:rsid w:val="00367B8F"/>
    <w:rsid w:val="00370334"/>
    <w:rsid w:val="0037279B"/>
    <w:rsid w:val="0037681A"/>
    <w:rsid w:val="003A2EE0"/>
    <w:rsid w:val="003B7A87"/>
    <w:rsid w:val="003C04FB"/>
    <w:rsid w:val="003C3AD4"/>
    <w:rsid w:val="003D2950"/>
    <w:rsid w:val="003D3953"/>
    <w:rsid w:val="003E13B6"/>
    <w:rsid w:val="00403595"/>
    <w:rsid w:val="004106DA"/>
    <w:rsid w:val="00440A27"/>
    <w:rsid w:val="0044462A"/>
    <w:rsid w:val="0044733A"/>
    <w:rsid w:val="004503CE"/>
    <w:rsid w:val="00455AAC"/>
    <w:rsid w:val="00456099"/>
    <w:rsid w:val="00456CD7"/>
    <w:rsid w:val="0046050E"/>
    <w:rsid w:val="00462449"/>
    <w:rsid w:val="0047415A"/>
    <w:rsid w:val="00474729"/>
    <w:rsid w:val="00474F61"/>
    <w:rsid w:val="004825BE"/>
    <w:rsid w:val="004964C9"/>
    <w:rsid w:val="00496723"/>
    <w:rsid w:val="004967D1"/>
    <w:rsid w:val="004A026D"/>
    <w:rsid w:val="004B071D"/>
    <w:rsid w:val="004B673A"/>
    <w:rsid w:val="004C1500"/>
    <w:rsid w:val="004C1C45"/>
    <w:rsid w:val="004D4109"/>
    <w:rsid w:val="004E686F"/>
    <w:rsid w:val="004E7FA5"/>
    <w:rsid w:val="00506053"/>
    <w:rsid w:val="005222D0"/>
    <w:rsid w:val="005404E8"/>
    <w:rsid w:val="005410CE"/>
    <w:rsid w:val="0054517A"/>
    <w:rsid w:val="005479B7"/>
    <w:rsid w:val="005509E7"/>
    <w:rsid w:val="005605BC"/>
    <w:rsid w:val="00560D50"/>
    <w:rsid w:val="00570E60"/>
    <w:rsid w:val="005A4635"/>
    <w:rsid w:val="005B0471"/>
    <w:rsid w:val="005F001A"/>
    <w:rsid w:val="005F01BB"/>
    <w:rsid w:val="005F102C"/>
    <w:rsid w:val="005F23AB"/>
    <w:rsid w:val="005F2A14"/>
    <w:rsid w:val="005F58FE"/>
    <w:rsid w:val="005F6581"/>
    <w:rsid w:val="006049A6"/>
    <w:rsid w:val="0061645D"/>
    <w:rsid w:val="00625EDF"/>
    <w:rsid w:val="006322B9"/>
    <w:rsid w:val="00635574"/>
    <w:rsid w:val="006364DB"/>
    <w:rsid w:val="00640418"/>
    <w:rsid w:val="006506F5"/>
    <w:rsid w:val="0065438A"/>
    <w:rsid w:val="00672857"/>
    <w:rsid w:val="006743AC"/>
    <w:rsid w:val="00674F67"/>
    <w:rsid w:val="006758C3"/>
    <w:rsid w:val="0067688B"/>
    <w:rsid w:val="006776D1"/>
    <w:rsid w:val="00680676"/>
    <w:rsid w:val="006902F4"/>
    <w:rsid w:val="00690739"/>
    <w:rsid w:val="006A11A9"/>
    <w:rsid w:val="006B342E"/>
    <w:rsid w:val="006B3939"/>
    <w:rsid w:val="006C295B"/>
    <w:rsid w:val="006C7073"/>
    <w:rsid w:val="007028D1"/>
    <w:rsid w:val="0071217B"/>
    <w:rsid w:val="00725E49"/>
    <w:rsid w:val="00751EFE"/>
    <w:rsid w:val="00754364"/>
    <w:rsid w:val="00755BB0"/>
    <w:rsid w:val="00757E03"/>
    <w:rsid w:val="00760C5A"/>
    <w:rsid w:val="00764445"/>
    <w:rsid w:val="007766D5"/>
    <w:rsid w:val="00785E54"/>
    <w:rsid w:val="00796102"/>
    <w:rsid w:val="007A1273"/>
    <w:rsid w:val="007A7552"/>
    <w:rsid w:val="007B5DE8"/>
    <w:rsid w:val="007B73BB"/>
    <w:rsid w:val="007D4427"/>
    <w:rsid w:val="007F3C02"/>
    <w:rsid w:val="007F5B78"/>
    <w:rsid w:val="00801D46"/>
    <w:rsid w:val="00810A53"/>
    <w:rsid w:val="00815058"/>
    <w:rsid w:val="00827D4B"/>
    <w:rsid w:val="00831292"/>
    <w:rsid w:val="00844240"/>
    <w:rsid w:val="00862122"/>
    <w:rsid w:val="00866DCE"/>
    <w:rsid w:val="00873C1F"/>
    <w:rsid w:val="00876733"/>
    <w:rsid w:val="0088093A"/>
    <w:rsid w:val="00881BEF"/>
    <w:rsid w:val="00883D7C"/>
    <w:rsid w:val="00892121"/>
    <w:rsid w:val="008926BD"/>
    <w:rsid w:val="0089760D"/>
    <w:rsid w:val="008A18A2"/>
    <w:rsid w:val="008B2C93"/>
    <w:rsid w:val="008D1789"/>
    <w:rsid w:val="008D4341"/>
    <w:rsid w:val="008E0838"/>
    <w:rsid w:val="008E17A3"/>
    <w:rsid w:val="008F4E6D"/>
    <w:rsid w:val="009018C6"/>
    <w:rsid w:val="00901AB8"/>
    <w:rsid w:val="009060D3"/>
    <w:rsid w:val="00911070"/>
    <w:rsid w:val="0091210A"/>
    <w:rsid w:val="00915299"/>
    <w:rsid w:val="00916333"/>
    <w:rsid w:val="00925660"/>
    <w:rsid w:val="00930DFB"/>
    <w:rsid w:val="00932C6D"/>
    <w:rsid w:val="009471D7"/>
    <w:rsid w:val="00954917"/>
    <w:rsid w:val="00957C71"/>
    <w:rsid w:val="009A34EA"/>
    <w:rsid w:val="009B08E7"/>
    <w:rsid w:val="009B3073"/>
    <w:rsid w:val="009B3BD3"/>
    <w:rsid w:val="009D17CC"/>
    <w:rsid w:val="009D57B3"/>
    <w:rsid w:val="009D6B6D"/>
    <w:rsid w:val="009D749E"/>
    <w:rsid w:val="009E15EA"/>
    <w:rsid w:val="009E6BCA"/>
    <w:rsid w:val="009F05E1"/>
    <w:rsid w:val="009F17E1"/>
    <w:rsid w:val="00A044BC"/>
    <w:rsid w:val="00A06392"/>
    <w:rsid w:val="00A17EC1"/>
    <w:rsid w:val="00A21E70"/>
    <w:rsid w:val="00A238C1"/>
    <w:rsid w:val="00A27D6A"/>
    <w:rsid w:val="00A357E0"/>
    <w:rsid w:val="00A41781"/>
    <w:rsid w:val="00A5171F"/>
    <w:rsid w:val="00A572CF"/>
    <w:rsid w:val="00A636ED"/>
    <w:rsid w:val="00A67C58"/>
    <w:rsid w:val="00AA4D14"/>
    <w:rsid w:val="00AB07C5"/>
    <w:rsid w:val="00AB40F9"/>
    <w:rsid w:val="00AB5799"/>
    <w:rsid w:val="00AC5D64"/>
    <w:rsid w:val="00AD05D6"/>
    <w:rsid w:val="00AD1464"/>
    <w:rsid w:val="00AE1678"/>
    <w:rsid w:val="00AE1C45"/>
    <w:rsid w:val="00AE7626"/>
    <w:rsid w:val="00B04EA2"/>
    <w:rsid w:val="00B10693"/>
    <w:rsid w:val="00B16E7E"/>
    <w:rsid w:val="00B17CEE"/>
    <w:rsid w:val="00B36DA7"/>
    <w:rsid w:val="00B55679"/>
    <w:rsid w:val="00B646BE"/>
    <w:rsid w:val="00B66097"/>
    <w:rsid w:val="00B66410"/>
    <w:rsid w:val="00B74DB3"/>
    <w:rsid w:val="00B82979"/>
    <w:rsid w:val="00B872EA"/>
    <w:rsid w:val="00B96E2D"/>
    <w:rsid w:val="00BA47C9"/>
    <w:rsid w:val="00BA581D"/>
    <w:rsid w:val="00BA5B65"/>
    <w:rsid w:val="00BB6EDF"/>
    <w:rsid w:val="00BC6575"/>
    <w:rsid w:val="00BD0BE2"/>
    <w:rsid w:val="00BD0FA5"/>
    <w:rsid w:val="00BD49F4"/>
    <w:rsid w:val="00BE6DC3"/>
    <w:rsid w:val="00C03FF7"/>
    <w:rsid w:val="00C06425"/>
    <w:rsid w:val="00C06C53"/>
    <w:rsid w:val="00C24BCB"/>
    <w:rsid w:val="00C34074"/>
    <w:rsid w:val="00C53735"/>
    <w:rsid w:val="00C540AB"/>
    <w:rsid w:val="00C55E2C"/>
    <w:rsid w:val="00C61E20"/>
    <w:rsid w:val="00C82D29"/>
    <w:rsid w:val="00C83F30"/>
    <w:rsid w:val="00C84C1E"/>
    <w:rsid w:val="00CA4749"/>
    <w:rsid w:val="00CB6CC1"/>
    <w:rsid w:val="00CB6EDE"/>
    <w:rsid w:val="00CC141C"/>
    <w:rsid w:val="00CD4708"/>
    <w:rsid w:val="00CD6738"/>
    <w:rsid w:val="00CE00E2"/>
    <w:rsid w:val="00CE3329"/>
    <w:rsid w:val="00CF671C"/>
    <w:rsid w:val="00D127C5"/>
    <w:rsid w:val="00D1521C"/>
    <w:rsid w:val="00D17C67"/>
    <w:rsid w:val="00D17EBB"/>
    <w:rsid w:val="00D41008"/>
    <w:rsid w:val="00D42B32"/>
    <w:rsid w:val="00D45394"/>
    <w:rsid w:val="00D6330C"/>
    <w:rsid w:val="00D6506B"/>
    <w:rsid w:val="00D72D53"/>
    <w:rsid w:val="00D8017D"/>
    <w:rsid w:val="00D94725"/>
    <w:rsid w:val="00D958C1"/>
    <w:rsid w:val="00DC7BC9"/>
    <w:rsid w:val="00DD6C23"/>
    <w:rsid w:val="00DF0AB0"/>
    <w:rsid w:val="00E05860"/>
    <w:rsid w:val="00E2133B"/>
    <w:rsid w:val="00E21F40"/>
    <w:rsid w:val="00E22507"/>
    <w:rsid w:val="00E26169"/>
    <w:rsid w:val="00E51108"/>
    <w:rsid w:val="00E62BC8"/>
    <w:rsid w:val="00E66947"/>
    <w:rsid w:val="00E80BAD"/>
    <w:rsid w:val="00E8545E"/>
    <w:rsid w:val="00E92B5A"/>
    <w:rsid w:val="00EA271F"/>
    <w:rsid w:val="00EB2192"/>
    <w:rsid w:val="00EB3CB4"/>
    <w:rsid w:val="00EB702E"/>
    <w:rsid w:val="00EC5DD4"/>
    <w:rsid w:val="00ED0E92"/>
    <w:rsid w:val="00EE61DA"/>
    <w:rsid w:val="00EF0B36"/>
    <w:rsid w:val="00EF2F99"/>
    <w:rsid w:val="00EF6A7D"/>
    <w:rsid w:val="00F02D70"/>
    <w:rsid w:val="00F13C06"/>
    <w:rsid w:val="00F23ABF"/>
    <w:rsid w:val="00F27A09"/>
    <w:rsid w:val="00F30850"/>
    <w:rsid w:val="00F30BCE"/>
    <w:rsid w:val="00F5375E"/>
    <w:rsid w:val="00F63D71"/>
    <w:rsid w:val="00F67E11"/>
    <w:rsid w:val="00F74916"/>
    <w:rsid w:val="00FA3B42"/>
    <w:rsid w:val="00FC6183"/>
    <w:rsid w:val="00FD2A58"/>
    <w:rsid w:val="00FE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 style="mso-position-horizontal-relative:margin;v-text-anchor:middl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D60139D"/>
  <w15:docId w15:val="{0885CFE3-C61B-436E-9568-4B7017B7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273"/>
  </w:style>
  <w:style w:type="paragraph" w:styleId="Heading1">
    <w:name w:val="heading 1"/>
    <w:basedOn w:val="Normal"/>
    <w:next w:val="Normal"/>
    <w:link w:val="Heading1Char"/>
    <w:uiPriority w:val="9"/>
    <w:qFormat/>
    <w:rsid w:val="00C03F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83C1F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2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BB"/>
  </w:style>
  <w:style w:type="paragraph" w:styleId="Footer">
    <w:name w:val="footer"/>
    <w:basedOn w:val="Normal"/>
    <w:link w:val="FooterChar"/>
    <w:uiPriority w:val="99"/>
    <w:unhideWhenUsed/>
    <w:rsid w:val="007B7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BB"/>
  </w:style>
  <w:style w:type="character" w:styleId="PlaceholderText">
    <w:name w:val="Placeholder Text"/>
    <w:basedOn w:val="DefaultParagraphFont"/>
    <w:uiPriority w:val="99"/>
    <w:semiHidden/>
    <w:rsid w:val="006322B9"/>
    <w:rPr>
      <w:color w:val="808080"/>
    </w:rPr>
  </w:style>
  <w:style w:type="paragraph" w:styleId="ListParagraph">
    <w:name w:val="List Paragraph"/>
    <w:basedOn w:val="Normal"/>
    <w:uiPriority w:val="34"/>
    <w:qFormat/>
    <w:rsid w:val="00B556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0B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BA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30BCE"/>
    <w:pPr>
      <w:spacing w:after="300" w:line="240" w:lineRule="auto"/>
      <w:contextualSpacing/>
    </w:pPr>
    <w:rPr>
      <w:rFonts w:ascii="Century Gothic" w:eastAsiaTheme="majorEastAsia" w:hAnsi="Century Gothic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0BCE"/>
    <w:rPr>
      <w:rFonts w:ascii="Century Gothic" w:eastAsiaTheme="majorEastAsia" w:hAnsi="Century Gothic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03FF7"/>
    <w:rPr>
      <w:rFonts w:asciiTheme="majorHAnsi" w:eastAsiaTheme="majorEastAsia" w:hAnsiTheme="majorHAnsi" w:cstheme="majorBidi"/>
      <w:b/>
      <w:bCs/>
      <w:color w:val="283C1F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55E2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uiPriority w:val="59"/>
    <w:rsid w:val="00C55E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control" Target="activeX/activeX4.xml"/><Relationship Id="rId26" Type="http://schemas.openxmlformats.org/officeDocument/2006/relationships/control" Target="activeX/activeX8.xml"/><Relationship Id="rId3" Type="http://schemas.openxmlformats.org/officeDocument/2006/relationships/customXml" Target="../customXml/item3.xml"/><Relationship Id="rId21" Type="http://schemas.openxmlformats.org/officeDocument/2006/relationships/image" Target="media/image6.wmf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ntrol" Target="activeX/activeX1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3.xml"/><Relationship Id="rId20" Type="http://schemas.openxmlformats.org/officeDocument/2006/relationships/control" Target="activeX/activeX5.xml"/><Relationship Id="rId29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control" Target="activeX/activeX7.xml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control" Target="activeX/activeX9.xml"/><Relationship Id="rId10" Type="http://schemas.openxmlformats.org/officeDocument/2006/relationships/endnotes" Target="endnotes.xml"/><Relationship Id="rId19" Type="http://schemas.openxmlformats.org/officeDocument/2006/relationships/image" Target="media/image5.wmf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ntrol" Target="activeX/activeX2.xml"/><Relationship Id="rId22" Type="http://schemas.openxmlformats.org/officeDocument/2006/relationships/control" Target="activeX/activeX6.xml"/><Relationship Id="rId27" Type="http://schemas.openxmlformats.org/officeDocument/2006/relationships/image" Target="media/image9.wmf"/><Relationship Id="rId30" Type="http://schemas.openxmlformats.org/officeDocument/2006/relationships/control" Target="activeX/activeX10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Desktop\DOPMO%20Project%20Forms\Forms_June2016\DOS-Q003_V_1_3%20MAR%20Material%20Approval%20Request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DGDA_Excel_Theme">
  <a:themeElements>
    <a:clrScheme name="DGDA_Theme_Exce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6512A"/>
      </a:accent1>
      <a:accent2>
        <a:srgbClr val="BE9E7E"/>
      </a:accent2>
      <a:accent3>
        <a:srgbClr val="A76D11"/>
      </a:accent3>
      <a:accent4>
        <a:srgbClr val="8B634B"/>
      </a:accent4>
      <a:accent5>
        <a:srgbClr val="EAAA00"/>
      </a:accent5>
      <a:accent6>
        <a:srgbClr val="F1E6B2"/>
      </a:accent6>
      <a:hlink>
        <a:srgbClr val="0563C1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AA4299EA94E49BFA8A00ADFEC4334" ma:contentTypeVersion="4" ma:contentTypeDescription="Create a new document." ma:contentTypeScope="" ma:versionID="d521994c131b444f1bca24e725ae4325">
  <xsd:schema xmlns:xsd="http://www.w3.org/2001/XMLSchema" xmlns:xs="http://www.w3.org/2001/XMLSchema" xmlns:p="http://schemas.microsoft.com/office/2006/metadata/properties" xmlns:ns2="c9573215-7ee1-4046-91b1-e9db1fe7d7ba" targetNamespace="http://schemas.microsoft.com/office/2006/metadata/properties" ma:root="true" ma:fieldsID="309e3e5011f8970a67cfd0e0a43efcd9" ns2:_="">
    <xsd:import namespace="c9573215-7ee1-4046-91b1-e9db1fe7d7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73215-7ee1-4046-91b1-e9db1fe7d7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2C0D07-3090-4CCB-8E5F-28DFEA5904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13C224-B972-4F68-86F9-6BECBD635228}"/>
</file>

<file path=customXml/itemProps3.xml><?xml version="1.0" encoding="utf-8"?>
<ds:datastoreItem xmlns:ds="http://schemas.openxmlformats.org/officeDocument/2006/customXml" ds:itemID="{6F9B141B-FE58-488D-8937-EB3A86E954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64ED87-B892-40A9-97CC-E55080F6B6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DOS-Q003_V_1_3 MAR Material Approval Request.dotx</Template>
  <TotalTime>8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Atkins Global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Mohammad Ahmad</cp:lastModifiedBy>
  <cp:revision>5</cp:revision>
  <cp:lastPrinted>2019-11-11T06:41:00Z</cp:lastPrinted>
  <dcterms:created xsi:type="dcterms:W3CDTF">2022-04-07T09:21:00Z</dcterms:created>
  <dcterms:modified xsi:type="dcterms:W3CDTF">2023-01-30T12:59:00Z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0x01010043CAA4299EA94E49BFA8A00ADFEC4334</vt:lpwstr>
  </property>
  <property fmtid="{D5CDD505-2E9C-101B-9397-08002B2CF9AE}" pid="3" name="MSIP_Label_40d87a5c-0f5a-43f2-a5b6-162bf6517b6e_Enabled">
    <vt:lpwstr>True</vt:lpwstr>
  </property>
  <property fmtid="{D5CDD505-2E9C-101B-9397-08002B2CF9AE}" pid="4" name="MSIP_Label_40d87a5c-0f5a-43f2-a5b6-162bf6517b6e_SiteId">
    <vt:lpwstr>f9300280-65a0-46f8-a18c-a296431980f5</vt:lpwstr>
  </property>
  <property fmtid="{D5CDD505-2E9C-101B-9397-08002B2CF9AE}" pid="5" name="MSIP_Label_40d87a5c-0f5a-43f2-a5b6-162bf6517b6e_Owner">
    <vt:lpwstr>Zahid.Hussain1@macegroup.com</vt:lpwstr>
  </property>
  <property fmtid="{D5CDD505-2E9C-101B-9397-08002B2CF9AE}" pid="6" name="MSIP_Label_40d87a5c-0f5a-43f2-a5b6-162bf6517b6e_SetDate">
    <vt:lpwstr>2021-12-09T05:50:49.0934649Z</vt:lpwstr>
  </property>
  <property fmtid="{D5CDD505-2E9C-101B-9397-08002B2CF9AE}" pid="7" name="MSIP_Label_40d87a5c-0f5a-43f2-a5b6-162bf6517b6e_Name">
    <vt:lpwstr>Public</vt:lpwstr>
  </property>
  <property fmtid="{D5CDD505-2E9C-101B-9397-08002B2CF9AE}" pid="8" name="MSIP_Label_40d87a5c-0f5a-43f2-a5b6-162bf6517b6e_Application">
    <vt:lpwstr>Microsoft Azure Information Protection</vt:lpwstr>
  </property>
  <property fmtid="{D5CDD505-2E9C-101B-9397-08002B2CF9AE}" pid="9" name="MSIP_Label_40d87a5c-0f5a-43f2-a5b6-162bf6517b6e_Extended_MSFT_Method">
    <vt:lpwstr>Manual</vt:lpwstr>
  </property>
  <property fmtid="{D5CDD505-2E9C-101B-9397-08002B2CF9AE}" pid="10" name="MSIP_Label_9cdae78c-d8c9-4e8f-8e13-92b9d88f0f69_Enabled">
    <vt:lpwstr>True</vt:lpwstr>
  </property>
  <property fmtid="{D5CDD505-2E9C-101B-9397-08002B2CF9AE}" pid="11" name="MSIP_Label_9cdae78c-d8c9-4e8f-8e13-92b9d88f0f69_SiteId">
    <vt:lpwstr>f9300280-65a0-46f8-a18c-a296431980f5</vt:lpwstr>
  </property>
  <property fmtid="{D5CDD505-2E9C-101B-9397-08002B2CF9AE}" pid="12" name="MSIP_Label_9cdae78c-d8c9-4e8f-8e13-92b9d88f0f69_Owner">
    <vt:lpwstr>Zahid.Hussain1@macegroup.com</vt:lpwstr>
  </property>
  <property fmtid="{D5CDD505-2E9C-101B-9397-08002B2CF9AE}" pid="13" name="MSIP_Label_9cdae78c-d8c9-4e8f-8e13-92b9d88f0f69_SetDate">
    <vt:lpwstr>2021-12-09T05:50:49.0934649Z</vt:lpwstr>
  </property>
  <property fmtid="{D5CDD505-2E9C-101B-9397-08002B2CF9AE}" pid="14" name="MSIP_Label_9cdae78c-d8c9-4e8f-8e13-92b9d88f0f69_Name">
    <vt:lpwstr>No Markings</vt:lpwstr>
  </property>
  <property fmtid="{D5CDD505-2E9C-101B-9397-08002B2CF9AE}" pid="15" name="MSIP_Label_9cdae78c-d8c9-4e8f-8e13-92b9d88f0f69_Application">
    <vt:lpwstr>Microsoft Azure Information Protection</vt:lpwstr>
  </property>
  <property fmtid="{D5CDD505-2E9C-101B-9397-08002B2CF9AE}" pid="16" name="MSIP_Label_9cdae78c-d8c9-4e8f-8e13-92b9d88f0f69_Parent">
    <vt:lpwstr>40d87a5c-0f5a-43f2-a5b6-162bf6517b6e</vt:lpwstr>
  </property>
  <property fmtid="{D5CDD505-2E9C-101B-9397-08002B2CF9AE}" pid="17" name="MSIP_Label_9cdae78c-d8c9-4e8f-8e13-92b9d88f0f69_Extended_MSFT_Method">
    <vt:lpwstr>Manual</vt:lpwstr>
  </property>
  <property fmtid="{D5CDD505-2E9C-101B-9397-08002B2CF9AE}" pid="18" name="Sensitivity">
    <vt:lpwstr>Public No Markings</vt:lpwstr>
  </property>
</Properties>
</file>